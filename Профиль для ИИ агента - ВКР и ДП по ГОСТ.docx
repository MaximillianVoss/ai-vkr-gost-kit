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E5628" w14:textId="77777777" w:rsidR="00157550" w:rsidRDefault="00157550">
      <w:pPr>
        <w:pStyle w:val="a5"/>
        <w:jc w:val="left"/>
      </w:pPr>
    </w:p>
    <w:p w14:paraId="33BC11E0" w14:textId="77777777" w:rsidR="00157550" w:rsidRDefault="00157550">
      <w:pPr>
        <w:pStyle w:val="a5"/>
        <w:jc w:val="left"/>
      </w:pPr>
    </w:p>
    <w:p w14:paraId="510693F1" w14:textId="77777777" w:rsidR="00157550" w:rsidRDefault="00B93099">
      <w:pPr>
        <w:pStyle w:val="a5"/>
        <w:jc w:val="center"/>
        <w:outlineLvl w:val="0"/>
      </w:pPr>
      <w:bookmarkStart w:id="0" w:name="_Toc224746448"/>
      <w:r>
        <w:rPr>
          <w:b/>
          <w:sz w:val="32"/>
        </w:rPr>
        <w:t>ПРОФИЛЬ ДЛЯ ИИ-АГЕНТА ПО ПОДГОТОВКЕ ВКР И ДИПЛОМНЫХ ПРОЕКТОВ</w:t>
      </w:r>
      <w:bookmarkEnd w:id="0"/>
    </w:p>
    <w:p w14:paraId="04666F07" w14:textId="77777777" w:rsidR="00157550" w:rsidRDefault="00B93099">
      <w:pPr>
        <w:pStyle w:val="a5"/>
        <w:jc w:val="center"/>
      </w:pPr>
      <w:r>
        <w:t>Редактируемый Word-образец на базе пользовательского шаблона и ГОСТ-профиля.</w:t>
      </w:r>
    </w:p>
    <w:p w14:paraId="68BE174A" w14:textId="77777777" w:rsidR="00157550" w:rsidRDefault="00157550">
      <w:pPr>
        <w:pStyle w:val="a5"/>
        <w:jc w:val="left"/>
      </w:pPr>
    </w:p>
    <w:p w14:paraId="5F90511D" w14:textId="77777777" w:rsidR="00157550" w:rsidRDefault="00157550">
      <w:pPr>
        <w:pStyle w:val="a5"/>
        <w:jc w:val="left"/>
      </w:pPr>
    </w:p>
    <w:p w14:paraId="3E84C091" w14:textId="77777777" w:rsidR="00157550" w:rsidRDefault="00157550">
      <w:pPr>
        <w:pStyle w:val="a5"/>
        <w:jc w:val="left"/>
      </w:pPr>
    </w:p>
    <w:p w14:paraId="05DC5E42" w14:textId="77777777" w:rsidR="00157550" w:rsidRDefault="00B93099">
      <w:pPr>
        <w:pStyle w:val="a5"/>
        <w:jc w:val="left"/>
      </w:pPr>
      <w:r>
        <w:rPr>
          <w:b/>
        </w:rPr>
        <w:t>Тема работы: [ТЕМА РАБОТЫ]</w:t>
      </w:r>
    </w:p>
    <w:p w14:paraId="7218CCCF" w14:textId="77777777" w:rsidR="00157550" w:rsidRDefault="00B93099">
      <w:pPr>
        <w:pStyle w:val="a5"/>
        <w:jc w:val="left"/>
      </w:pPr>
      <w:r>
        <w:t>Тип работы: [ВКР / ДИПЛОМНЫЙ ПРОЕКТ / ПОЯСНИТЕЛЬНАЯ ЗАПИСКА]</w:t>
      </w:r>
    </w:p>
    <w:p w14:paraId="3C76224D" w14:textId="77777777" w:rsidR="00157550" w:rsidRDefault="00B93099">
      <w:pPr>
        <w:pStyle w:val="a5"/>
        <w:jc w:val="left"/>
      </w:pPr>
      <w:r>
        <w:t>Образовательная организация: [НАЗВАНИЕ ВУЗА / КОЛЛЕДЖА]</w:t>
      </w:r>
    </w:p>
    <w:p w14:paraId="1B0EBC9E" w14:textId="77777777" w:rsidR="00157550" w:rsidRDefault="00B93099">
      <w:pPr>
        <w:pStyle w:val="a5"/>
        <w:jc w:val="left"/>
      </w:pPr>
      <w:r>
        <w:t>Институт / факультет: [ИНСТИТУТ / ФАКУЛЬТЕТ]</w:t>
      </w:r>
    </w:p>
    <w:p w14:paraId="1F66A84E" w14:textId="77777777" w:rsidR="00157550" w:rsidRDefault="00B93099">
      <w:pPr>
        <w:pStyle w:val="a5"/>
        <w:jc w:val="left"/>
      </w:pPr>
      <w:r>
        <w:t>Кафедра / отделение: [КАФЕДРА / ОТДЕЛЕНИЕ]</w:t>
      </w:r>
    </w:p>
    <w:p w14:paraId="405386F0" w14:textId="77777777" w:rsidR="00157550" w:rsidRDefault="00B93099">
      <w:pPr>
        <w:pStyle w:val="a5"/>
        <w:jc w:val="left"/>
      </w:pPr>
      <w:r>
        <w:t>Автор: [ФИО АВТОРА]</w:t>
      </w:r>
    </w:p>
    <w:p w14:paraId="5F6C6D6B" w14:textId="77777777" w:rsidR="00157550" w:rsidRDefault="00B93099">
      <w:pPr>
        <w:pStyle w:val="a5"/>
        <w:jc w:val="left"/>
      </w:pPr>
      <w:r>
        <w:t>Руководитель: [ФИО РУКОВОДИТЕЛЯ]</w:t>
      </w:r>
    </w:p>
    <w:p w14:paraId="5DAE7F9B" w14:textId="77777777" w:rsidR="00157550" w:rsidRDefault="00B93099">
      <w:pPr>
        <w:pStyle w:val="a5"/>
        <w:jc w:val="left"/>
      </w:pPr>
      <w:r>
        <w:t>Группа: [ГРУППА]</w:t>
      </w:r>
    </w:p>
    <w:p w14:paraId="0A624011" w14:textId="77777777" w:rsidR="00157550" w:rsidRDefault="00B93099">
      <w:pPr>
        <w:pStyle w:val="a5"/>
        <w:jc w:val="left"/>
      </w:pPr>
      <w:r>
        <w:t>Город: [ГОРОД]</w:t>
      </w:r>
    </w:p>
    <w:p w14:paraId="76408F15" w14:textId="77777777" w:rsidR="00157550" w:rsidRDefault="00B93099">
      <w:pPr>
        <w:pStyle w:val="a5"/>
        <w:jc w:val="left"/>
      </w:pPr>
      <w:r>
        <w:t>Год: [ГОД]</w:t>
      </w:r>
    </w:p>
    <w:p w14:paraId="25BE20B3" w14:textId="77777777" w:rsidR="00157550" w:rsidRDefault="00B93099">
      <w:r>
        <w:br w:type="page"/>
      </w:r>
    </w:p>
    <w:p w14:paraId="09F9477A" w14:textId="77777777" w:rsidR="00157550" w:rsidRDefault="00B93099">
      <w:pPr>
        <w:pStyle w:val="a5"/>
        <w:jc w:val="center"/>
        <w:outlineLvl w:val="0"/>
      </w:pPr>
      <w:bookmarkStart w:id="1" w:name="_Toc224746449"/>
      <w:r>
        <w:rPr>
          <w:b/>
        </w:rPr>
        <w:lastRenderedPageBreak/>
        <w:t>СОДЕРЖАНИЕ</w:t>
      </w:r>
      <w:bookmarkEnd w:id="1"/>
    </w:p>
    <w:p w14:paraId="19E0A3F7" w14:textId="4D14D442" w:rsidR="00936C41" w:rsidRDefault="00B93099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24746448" w:history="1">
        <w:r w:rsidR="00936C41" w:rsidRPr="00EB6933">
          <w:rPr>
            <w:rStyle w:val="ab"/>
            <w:rFonts w:eastAsiaTheme="majorEastAsia"/>
            <w:b/>
            <w:noProof/>
          </w:rPr>
          <w:t>ПРОФИЛЬ ДЛЯ ИИ-АГЕНТА ПО ПОДГОТОВКЕ ВКР И ДИПЛОМНЫХ ПРОЕКТОВ</w:t>
        </w:r>
        <w:r w:rsidR="00936C41">
          <w:rPr>
            <w:noProof/>
            <w:webHidden/>
          </w:rPr>
          <w:tab/>
        </w:r>
        <w:r w:rsidR="00936C41">
          <w:rPr>
            <w:noProof/>
            <w:webHidden/>
          </w:rPr>
          <w:fldChar w:fldCharType="begin"/>
        </w:r>
        <w:r w:rsidR="00936C41">
          <w:rPr>
            <w:noProof/>
            <w:webHidden/>
          </w:rPr>
          <w:instrText xml:space="preserve"> PAGEREF _Toc224746448 \h </w:instrText>
        </w:r>
        <w:r w:rsidR="00936C41">
          <w:rPr>
            <w:noProof/>
            <w:webHidden/>
          </w:rPr>
        </w:r>
        <w:r w:rsidR="00936C41">
          <w:rPr>
            <w:noProof/>
            <w:webHidden/>
          </w:rPr>
          <w:fldChar w:fldCharType="separate"/>
        </w:r>
        <w:r w:rsidR="00936C41">
          <w:rPr>
            <w:noProof/>
            <w:webHidden/>
          </w:rPr>
          <w:t>1</w:t>
        </w:r>
        <w:r w:rsidR="00936C41">
          <w:rPr>
            <w:noProof/>
            <w:webHidden/>
          </w:rPr>
          <w:fldChar w:fldCharType="end"/>
        </w:r>
      </w:hyperlink>
    </w:p>
    <w:p w14:paraId="59FF0AAD" w14:textId="6701A213" w:rsidR="00936C41" w:rsidRDefault="00936C41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746449" w:history="1">
        <w:r w:rsidRPr="00EB6933">
          <w:rPr>
            <w:rStyle w:val="ab"/>
            <w:rFonts w:eastAsiaTheme="majorEastAsia"/>
            <w:b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_Toc224746449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4987C9" w14:textId="3AD43C89" w:rsidR="00936C41" w:rsidRDefault="00936C41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746450" w:history="1">
        <w:r w:rsidRPr="00EB6933">
          <w:rPr>
            <w:rStyle w:val="ab"/>
            <w:rFonts w:eastAsiaTheme="majorEastAsia"/>
            <w:b/>
            <w:noProof/>
          </w:rPr>
          <w:t>1. 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_Toc224746450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EAE3F1" w14:textId="0F6B8D6B" w:rsidR="00936C41" w:rsidRDefault="00936C41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746451" w:history="1">
        <w:r w:rsidRPr="00EB6933">
          <w:rPr>
            <w:rStyle w:val="ab"/>
            <w:b/>
            <w:noProof/>
          </w:rPr>
          <w:t>1.1 Как выбрать профиль методических указаний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_Toc224746451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3757AF" w14:textId="6C53BC24" w:rsidR="00936C41" w:rsidRDefault="00936C41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746452" w:history="1">
        <w:r w:rsidRPr="00EB6933">
          <w:rPr>
            <w:rStyle w:val="ab"/>
            <w:b/>
            <w:noProof/>
          </w:rPr>
          <w:t>1.2 Что пользователь должен заполнить перед отправкой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_Toc224746452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2BCB2F" w14:textId="4EA83067" w:rsidR="00936C41" w:rsidRDefault="00936C41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746453" w:history="1">
        <w:r w:rsidRPr="00EB6933">
          <w:rPr>
            <w:rStyle w:val="ab"/>
            <w:b/>
            <w:noProof/>
          </w:rPr>
          <w:t>1.3 Политика плейсхолдеров и запроса реквизитов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_Toc224746453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1EB898" w14:textId="66FE3022" w:rsidR="00936C41" w:rsidRDefault="00936C41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746454" w:history="1">
        <w:r w:rsidRPr="00EB6933">
          <w:rPr>
            <w:rStyle w:val="ab"/>
            <w:rFonts w:eastAsiaTheme="majorEastAsia"/>
            <w:b/>
            <w:noProof/>
          </w:rPr>
          <w:t>2. ОБЯЗАТЕЛЬНЫЕ ТРЕБОВАНИЯ ОФОРМЛЕНИЯ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_Toc224746454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9C75FC" w14:textId="7717A374" w:rsidR="00936C41" w:rsidRDefault="00936C41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746455" w:history="1">
        <w:r w:rsidRPr="00EB6933">
          <w:rPr>
            <w:rStyle w:val="ab"/>
            <w:b/>
            <w:noProof/>
          </w:rPr>
          <w:t>2.1 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_Toc224746455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672B6C" w14:textId="088482EE" w:rsidR="00936C41" w:rsidRDefault="00936C41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746456" w:history="1">
        <w:r w:rsidRPr="00EB6933">
          <w:rPr>
            <w:rStyle w:val="ab"/>
            <w:rFonts w:eastAsiaTheme="majorEastAsia"/>
            <w:b/>
            <w:noProof/>
          </w:rPr>
          <w:t>3. РЕКОМЕНДУЕМАЯ СТРУКТУРА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_Toc224746456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F9B723" w14:textId="2CB1370F" w:rsidR="00936C41" w:rsidRDefault="00936C41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746457" w:history="1">
        <w:r w:rsidRPr="00EB6933">
          <w:rPr>
            <w:rStyle w:val="ab"/>
            <w:b/>
            <w:noProof/>
          </w:rPr>
          <w:t>3.1 Общие структурные элементы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_Toc224746457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F37894" w14:textId="1F51B75D" w:rsidR="00936C41" w:rsidRDefault="00936C41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746458" w:history="1">
        <w:r w:rsidRPr="00EB6933">
          <w:rPr>
            <w:rStyle w:val="ab"/>
            <w:b/>
            <w:noProof/>
          </w:rPr>
          <w:t>3.2 Профиль дипломного проекта СПО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_Toc224746458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65AED2" w14:textId="5F5BBDEE" w:rsidR="00936C41" w:rsidRDefault="00936C41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746459" w:history="1">
        <w:r w:rsidRPr="00EB6933">
          <w:rPr>
            <w:rStyle w:val="ab"/>
            <w:b/>
            <w:noProof/>
          </w:rPr>
          <w:t>3.3 Профиль ВКР магистратуры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_Toc224746459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F054E1" w14:textId="4BFA937B" w:rsidR="00936C41" w:rsidRDefault="00936C41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746460" w:history="1">
        <w:r w:rsidRPr="00EB6933">
          <w:rPr>
            <w:rStyle w:val="ab"/>
            <w:rFonts w:eastAsiaTheme="majorEastAsia"/>
            <w:b/>
            <w:noProof/>
          </w:rPr>
          <w:t>4. ТАБЛИЦЫ, РИСУНКИ, ПРИЛОЖЕНИЯ И ЛИСТИНГИ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_Toc224746460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F5041E" w14:textId="6D9217ED" w:rsidR="00936C41" w:rsidRDefault="00936C41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746461" w:history="1">
        <w:r w:rsidRPr="00EB6933">
          <w:rPr>
            <w:rStyle w:val="ab"/>
            <w:rFonts w:eastAsiaTheme="majorEastAsia"/>
            <w:b/>
            <w:noProof/>
          </w:rPr>
          <w:t>5. КОМАНДЫ АВТОМАТИЗАЦИИ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_Toc224746461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ABDE92" w14:textId="39E2CB73" w:rsidR="00936C41" w:rsidRDefault="00936C41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746462" w:history="1">
        <w:r w:rsidRPr="00EB6933">
          <w:rPr>
            <w:rStyle w:val="ab"/>
            <w:rFonts w:eastAsiaTheme="majorEastAsia"/>
            <w:b/>
            <w:noProof/>
          </w:rPr>
          <w:t>6. ЧЕК-ЛИСТ ПЕРЕД ФИНАЛЬНОЙ СДАЧЕЙ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_Toc224746462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8661A2" w14:textId="41F5BC08" w:rsidR="00936C41" w:rsidRDefault="00936C41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746463" w:history="1">
        <w:r w:rsidRPr="00EB6933">
          <w:rPr>
            <w:rStyle w:val="ab"/>
            <w:rFonts w:eastAsiaTheme="majorEastAsia"/>
            <w:b/>
            <w:noProof/>
          </w:rPr>
          <w:t>7. ЗАПРЕТЫ ДЛЯ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_Toc224746463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37BBA2" w14:textId="325C281E" w:rsidR="00157550" w:rsidRDefault="00B93099">
      <w:pPr>
        <w:pStyle w:val="a5"/>
        <w:jc w:val="left"/>
      </w:pPr>
      <w:r>
        <w:fldChar w:fldCharType="end"/>
      </w:r>
    </w:p>
    <w:p w14:paraId="6426050D" w14:textId="77777777" w:rsidR="00157550" w:rsidRDefault="00B93099">
      <w:r>
        <w:br w:type="page"/>
      </w:r>
    </w:p>
    <w:p w14:paraId="219C9D57" w14:textId="77777777" w:rsidR="00157550" w:rsidRDefault="00B93099">
      <w:pPr>
        <w:pStyle w:val="a5"/>
        <w:jc w:val="center"/>
        <w:outlineLvl w:val="0"/>
      </w:pPr>
      <w:bookmarkStart w:id="2" w:name="_Toc224746450"/>
      <w:r>
        <w:rPr>
          <w:b/>
        </w:rPr>
        <w:lastRenderedPageBreak/>
        <w:t>1. НАЗНАЧЕНИЕ ДОКУМЕНТА</w:t>
      </w:r>
      <w:bookmarkEnd w:id="2"/>
    </w:p>
    <w:p w14:paraId="104CCF60" w14:textId="77777777" w:rsidR="00157550" w:rsidRDefault="00B93099">
      <w:pPr>
        <w:pStyle w:val="a5"/>
      </w:pPr>
      <w:r>
        <w:t>Инструкция для ИИ-клиента по подготовке, написанию и оформлению ВКР, дипломного проекта или пояснительной записки с явным выбором профильной методички в зависимости от уровня образования и типа итоговой работы.</w:t>
      </w:r>
    </w:p>
    <w:p w14:paraId="6DBC5543" w14:textId="77777777" w:rsidR="00157550" w:rsidRDefault="00B93099">
      <w:pPr>
        <w:pStyle w:val="a5"/>
      </w:pPr>
      <w:r>
        <w:t>Документ всегда должен создаваться на основе пользовательского шаблона .dotm. Сначала использовать стили шаблона, затем проверять визуальное соответствие ГОСТ и методическим указаниям.</w:t>
      </w:r>
    </w:p>
    <w:p w14:paraId="6D1FDECD" w14:textId="77777777" w:rsidR="00157550" w:rsidRDefault="00B93099">
      <w:pPr>
        <w:pStyle w:val="a5"/>
      </w:pPr>
      <w:r>
        <w:t>Другой ИИ-агент должен сначала использовать этот CLI для чтения стилей шаблона, создания .docx из .dotm, применения ГОСТ-профиля, обновления оглавления и экспорта PDF, а уже затем тратить токены на смысловую правку текста.</w:t>
      </w:r>
    </w:p>
    <w:p w14:paraId="7AB35B3A" w14:textId="77777777" w:rsidR="00157550" w:rsidRDefault="00B93099">
      <w:pPr>
        <w:pStyle w:val="a5"/>
        <w:jc w:val="left"/>
        <w:outlineLvl w:val="1"/>
      </w:pPr>
      <w:bookmarkStart w:id="3" w:name="_Toc224746451"/>
      <w:r>
        <w:rPr>
          <w:b/>
        </w:rPr>
        <w:t>1.1 Как выбрать профиль методических указаний</w:t>
      </w:r>
      <w:bookmarkEnd w:id="3"/>
    </w:p>
    <w:p w14:paraId="4DBFAA8B" w14:textId="77777777" w:rsidR="00157550" w:rsidRDefault="00B93099">
      <w:pPr>
        <w:pStyle w:val="a5"/>
      </w:pPr>
      <w:r>
        <w:t>- Сначала определить уровень образования и точный тип итоговой работы по формулировке пользователя, титулу, заданию, шаблону и методическим указаниям.</w:t>
      </w:r>
    </w:p>
    <w:p w14:paraId="4CFE74AE" w14:textId="77777777" w:rsidR="00157550" w:rsidRDefault="00B93099">
      <w:pPr>
        <w:pStyle w:val="a5"/>
      </w:pPr>
      <w:r>
        <w:t>- Если работа относится к колледжу, техникуму, СПО или прямо названа дипломным проектом, приоритетно использовать профиль diploma_project_spo и методичку МУ к ДП.pdf.</w:t>
      </w:r>
    </w:p>
    <w:p w14:paraId="58CF1D69" w14:textId="77777777" w:rsidR="00157550" w:rsidRDefault="00B93099">
      <w:pPr>
        <w:pStyle w:val="a5"/>
      </w:pPr>
      <w:r>
        <w:t>- Если работа относится к магистратуре, высшему образованию или прямо названа магистерской ВКР, приоритетно использовать профиль masters_vkr_vo и методичку МУ ВКР.pdf.</w:t>
      </w:r>
    </w:p>
    <w:p w14:paraId="1CA83C0F" w14:textId="77777777" w:rsidR="00157550" w:rsidRDefault="00B93099">
      <w:pPr>
        <w:pStyle w:val="a5"/>
      </w:pPr>
      <w:r>
        <w:t>- Не смешивать структуру, фронт-маттер и сопроводительные документы разных профилей без явного указания пользователя или руководителя.</w:t>
      </w:r>
    </w:p>
    <w:p w14:paraId="7D14C909" w14:textId="77777777" w:rsidR="00157550" w:rsidRDefault="00B93099">
      <w:pPr>
        <w:pStyle w:val="a5"/>
      </w:pPr>
      <w:r>
        <w:t>- Если одновременно даны несколько методичек, но пользователь не указал приоритет, выбирать ту, которая соответствует уровню образования и типу итоговой работы.</w:t>
      </w:r>
    </w:p>
    <w:p w14:paraId="21716A50" w14:textId="77777777" w:rsidR="00157550" w:rsidRDefault="00B93099">
      <w:pPr>
        <w:pStyle w:val="a5"/>
      </w:pPr>
      <w:r>
        <w:t xml:space="preserve">- Пользователь пишет только «ВКР» без уровня образования или квалификации. Не выбирать профиль автоматически. Нужно уточнить, идет </w:t>
      </w:r>
      <w:r>
        <w:lastRenderedPageBreak/>
        <w:t>ли речь о дипломном проекте СПО или о ВКР магистратуры / высшего образования.</w:t>
      </w:r>
    </w:p>
    <w:p w14:paraId="17084546" w14:textId="77777777" w:rsidR="00157550" w:rsidRDefault="00B93099">
      <w:pPr>
        <w:pStyle w:val="a5"/>
      </w:pPr>
      <w:r>
        <w:t>- Пользователь одновременно дает признаки СПО и магистратуры. Остановить автоматический выбор и запросить, какая методичка является главной для текущей работы.</w:t>
      </w:r>
    </w:p>
    <w:p w14:paraId="33564979" w14:textId="77777777" w:rsidR="00157550" w:rsidRDefault="00B93099">
      <w:pPr>
        <w:pStyle w:val="a5"/>
        <w:jc w:val="left"/>
      </w:pPr>
      <w:r>
        <w:rPr>
          <w:b/>
        </w:rPr>
        <w:t>Дипломный проект / ВКР СПО</w:t>
      </w:r>
    </w:p>
    <w:p w14:paraId="104D85E5" w14:textId="77777777" w:rsidR="00157550" w:rsidRDefault="00B93099">
      <w:pPr>
        <w:pStyle w:val="a5"/>
      </w:pPr>
      <w:r>
        <w:t>Основная методичка: Методические рекомендации для выполнения дипломного проекта (МУ к ДП.pdf).</w:t>
      </w:r>
    </w:p>
    <w:p w14:paraId="09165AFE" w14:textId="77777777" w:rsidR="00157550" w:rsidRDefault="00B93099">
      <w:pPr>
        <w:pStyle w:val="a5"/>
      </w:pPr>
      <w:r>
        <w:t>Когда использовать: Если работа выполняется по программам СПО в колледже или техникуме.; Если в формулировке задания прямо указан дипломный проект или ВКР СПО.; Если нужен практический программный продукт с пояснительной запиской и прикладной демонстрацией результата.</w:t>
      </w:r>
    </w:p>
    <w:p w14:paraId="39AD699D" w14:textId="77777777" w:rsidR="00157550" w:rsidRDefault="00B93099">
      <w:pPr>
        <w:pStyle w:val="a5"/>
      </w:pPr>
      <w:r>
        <w:t>Фронт-маттер: Титульный лист; Содержание</w:t>
      </w:r>
    </w:p>
    <w:p w14:paraId="4CB96D5F" w14:textId="77777777" w:rsidR="00157550" w:rsidRDefault="00B93099">
      <w:pPr>
        <w:pStyle w:val="a5"/>
      </w:pPr>
      <w:r>
        <w:t>Основные разделы: Введение; ГЛАВА 1. Теоретические аспекты изучаемой проблемы; ГЛАВА 2. Проектирование структуры приложения; ГЛАВА 3. Реализация и тестирование приложения; ГЛАВА 4. Расчет экономической эффективности проекта</w:t>
      </w:r>
    </w:p>
    <w:p w14:paraId="00A5BE57" w14:textId="77777777" w:rsidR="00157550" w:rsidRDefault="00B93099">
      <w:pPr>
        <w:pStyle w:val="a5"/>
      </w:pPr>
      <w:r>
        <w:t>Завершающие элементы: Заключение; Список литературы; Приложения</w:t>
      </w:r>
    </w:p>
    <w:p w14:paraId="7183C780" w14:textId="77777777" w:rsidR="00157550" w:rsidRDefault="00B93099">
      <w:pPr>
        <w:pStyle w:val="a5"/>
        <w:jc w:val="left"/>
      </w:pPr>
      <w:r>
        <w:rPr>
          <w:b/>
        </w:rPr>
        <w:t>ВКР магистратуры / высшее образование</w:t>
      </w:r>
    </w:p>
    <w:p w14:paraId="678966AB" w14:textId="77777777" w:rsidR="00157550" w:rsidRDefault="00B93099">
      <w:pPr>
        <w:pStyle w:val="a5"/>
      </w:pPr>
      <w:r>
        <w:t>Основная методичка: Выпускная квалификационная работа: порядок выполнения и требования к оформлению (МУ ВКР.pdf).</w:t>
      </w:r>
    </w:p>
    <w:p w14:paraId="1D34AC87" w14:textId="77777777" w:rsidR="00157550" w:rsidRDefault="00B93099">
      <w:pPr>
        <w:pStyle w:val="a5"/>
      </w:pPr>
      <w:r>
        <w:t>Когда использовать: Если работа выполняется в магистратуре или по требованиям вуза к ВКР.; Если методичка содержит обязательные элементы реферата, анализа актуальности, формального проектирования, технико-экономического обоснования и оценки рисков.; Если требуется комплект сопроводительных документов магистранта.</w:t>
      </w:r>
    </w:p>
    <w:p w14:paraId="08CB7AEF" w14:textId="77777777" w:rsidR="00157550" w:rsidRDefault="00B93099">
      <w:pPr>
        <w:pStyle w:val="a5"/>
      </w:pPr>
      <w:r>
        <w:t>Фронт-маттер: Содержание; Термины и определения при необходимости; Перечень сокращений и обозначений при необходимости; Реферат; Введение</w:t>
      </w:r>
    </w:p>
    <w:p w14:paraId="0137C5AC" w14:textId="77777777" w:rsidR="00157550" w:rsidRDefault="00B93099">
      <w:pPr>
        <w:pStyle w:val="a5"/>
      </w:pPr>
      <w:r>
        <w:lastRenderedPageBreak/>
        <w:t>Основные разделы: 2.6 Актуальность; 2.7 Анализ и проектирование; 2.8 Технико-экономическое обоснование; 2.9 Заключение; 2.10 Список использованных источников; 2.11 Приложение</w:t>
      </w:r>
    </w:p>
    <w:p w14:paraId="53A6F65B" w14:textId="77777777" w:rsidR="00157550" w:rsidRDefault="00B93099">
      <w:pPr>
        <w:pStyle w:val="a5"/>
      </w:pPr>
      <w:r>
        <w:t>Требование к источникам: Не менее 50 источников.</w:t>
      </w:r>
    </w:p>
    <w:p w14:paraId="4745D49B" w14:textId="77777777" w:rsidR="00157550" w:rsidRDefault="00B93099">
      <w:pPr>
        <w:pStyle w:val="a5"/>
        <w:jc w:val="left"/>
        <w:outlineLvl w:val="1"/>
      </w:pPr>
      <w:bookmarkStart w:id="4" w:name="_Toc224746452"/>
      <w:r>
        <w:rPr>
          <w:b/>
        </w:rPr>
        <w:t>1.2 Что пользователь должен заполнить перед отправкой ИИ</w:t>
      </w:r>
      <w:bookmarkEnd w:id="4"/>
    </w:p>
    <w:p w14:paraId="5CFA118D" w14:textId="77777777" w:rsidR="00157550" w:rsidRDefault="00B93099">
      <w:pPr>
        <w:pStyle w:val="a5"/>
      </w:pPr>
      <w:r>
        <w:t>work_type: Тип документа: ВКР, курсовая работа, дипломный проект, пояснительная записка.</w:t>
      </w:r>
    </w:p>
    <w:p w14:paraId="008046DD" w14:textId="77777777" w:rsidR="00157550" w:rsidRDefault="00B93099">
      <w:pPr>
        <w:pStyle w:val="a5"/>
      </w:pPr>
      <w:r>
        <w:t>education_level: Уровень образования: СПО, бакалавриат, магистратура, специалитет и т. п.</w:t>
      </w:r>
    </w:p>
    <w:p w14:paraId="542B2A55" w14:textId="77777777" w:rsidR="00157550" w:rsidRDefault="00B93099">
      <w:pPr>
        <w:pStyle w:val="a5"/>
      </w:pPr>
      <w:r>
        <w:t>qualification_level: Квалификация или выпускной уровень: специалист среднего звена, бакалавр, магистр и т. п.</w:t>
      </w:r>
    </w:p>
    <w:p w14:paraId="1703D281" w14:textId="77777777" w:rsidR="00157550" w:rsidRDefault="00B93099">
      <w:pPr>
        <w:pStyle w:val="a5"/>
      </w:pPr>
      <w:r>
        <w:t>methodical_guideline_priority: Какой файл методических указаний считать главным: МУ к ДП, МУ ВКР или иной локальный документ.</w:t>
      </w:r>
    </w:p>
    <w:p w14:paraId="08AF52B8" w14:textId="77777777" w:rsidR="00157550" w:rsidRDefault="00B93099">
      <w:pPr>
        <w:pStyle w:val="a5"/>
      </w:pPr>
      <w:r>
        <w:t>topic: Точная тема работы без самовольных переформулировок.</w:t>
      </w:r>
    </w:p>
    <w:p w14:paraId="490504A1" w14:textId="77777777" w:rsidR="00157550" w:rsidRDefault="00B93099">
      <w:pPr>
        <w:pStyle w:val="a5"/>
      </w:pPr>
      <w:r>
        <w:t>institution_name: Полное название образовательной организации.</w:t>
      </w:r>
    </w:p>
    <w:p w14:paraId="608F7FA2" w14:textId="77777777" w:rsidR="00157550" w:rsidRDefault="00B93099">
      <w:pPr>
        <w:pStyle w:val="a5"/>
      </w:pPr>
      <w:r>
        <w:t>institute_or_faculty_name: Институт, факультет или иная крупная учебная единица, если она должна быть на титульном листе.</w:t>
      </w:r>
    </w:p>
    <w:p w14:paraId="7C20604F" w14:textId="77777777" w:rsidR="00157550" w:rsidRDefault="00B93099">
      <w:pPr>
        <w:pStyle w:val="a5"/>
      </w:pPr>
      <w:r>
        <w:t>department_name: Кафедра, отделение или цикловая комиссия.</w:t>
      </w:r>
    </w:p>
    <w:p w14:paraId="011BBD93" w14:textId="77777777" w:rsidR="00157550" w:rsidRDefault="00B93099">
      <w:pPr>
        <w:pStyle w:val="a5"/>
      </w:pPr>
      <w:r>
        <w:t>author_full_name: ФИО автора.</w:t>
      </w:r>
    </w:p>
    <w:p w14:paraId="20446215" w14:textId="77777777" w:rsidR="00157550" w:rsidRDefault="00B93099">
      <w:pPr>
        <w:pStyle w:val="a5"/>
      </w:pPr>
      <w:r>
        <w:t>supervisor_full_name: ФИО руководителя.</w:t>
      </w:r>
    </w:p>
    <w:p w14:paraId="7A738383" w14:textId="77777777" w:rsidR="00157550" w:rsidRDefault="00B93099">
      <w:pPr>
        <w:pStyle w:val="a5"/>
      </w:pPr>
      <w:r>
        <w:t>group_name: Номер группы.</w:t>
      </w:r>
    </w:p>
    <w:p w14:paraId="3C8933A9" w14:textId="77777777" w:rsidR="00157550" w:rsidRDefault="00B93099">
      <w:pPr>
        <w:pStyle w:val="a5"/>
      </w:pPr>
      <w:r>
        <w:t>city: Город оформления, если он должен быть указан на титульном листе.</w:t>
      </w:r>
    </w:p>
    <w:p w14:paraId="768FAE63" w14:textId="77777777" w:rsidR="00157550" w:rsidRDefault="00B93099">
      <w:pPr>
        <w:pStyle w:val="a5"/>
      </w:pPr>
      <w:r>
        <w:t>year: Год оформления.</w:t>
      </w:r>
    </w:p>
    <w:p w14:paraId="0121FD8F" w14:textId="77777777" w:rsidR="00157550" w:rsidRDefault="00B93099">
      <w:pPr>
        <w:pStyle w:val="a5"/>
      </w:pPr>
      <w:r>
        <w:t>project_description: Краткое описание программного продукта, предметной области и результата разработки.</w:t>
      </w:r>
    </w:p>
    <w:p w14:paraId="10091884" w14:textId="77777777" w:rsidR="00157550" w:rsidRDefault="00B93099">
      <w:pPr>
        <w:pStyle w:val="a5"/>
      </w:pPr>
      <w:r>
        <w:t>technology_stack: Используемые технологии, языки, фреймворки, БД, инструменты.</w:t>
      </w:r>
    </w:p>
    <w:p w14:paraId="47FE30F5" w14:textId="77777777" w:rsidR="00157550" w:rsidRDefault="00B93099">
      <w:pPr>
        <w:pStyle w:val="a5"/>
      </w:pPr>
      <w:r>
        <w:t>fact_sources: Файлы, репозиторий, спецификации, БД, скриншоты и иные подтверждаемые источники фактов.</w:t>
      </w:r>
    </w:p>
    <w:p w14:paraId="7DA90466" w14:textId="77777777" w:rsidR="00157550" w:rsidRDefault="00B93099">
      <w:pPr>
        <w:pStyle w:val="a5"/>
      </w:pPr>
      <w:r>
        <w:lastRenderedPageBreak/>
        <w:t>screenshots: Скриншоты приложения с понятными именами и привязкой к разделам описания.</w:t>
      </w:r>
    </w:p>
    <w:p w14:paraId="581ABA09" w14:textId="77777777" w:rsidR="00157550" w:rsidRDefault="00B93099">
      <w:pPr>
        <w:pStyle w:val="a5"/>
      </w:pPr>
      <w:r>
        <w:t>appendix_materials: Листинги кода, схемы, инструкции пользователя, диаграммы, дополнительные таблицы.</w:t>
      </w:r>
    </w:p>
    <w:p w14:paraId="145FC436" w14:textId="77777777" w:rsidR="00157550" w:rsidRDefault="00B93099">
      <w:pPr>
        <w:pStyle w:val="a5"/>
        <w:jc w:val="left"/>
        <w:outlineLvl w:val="1"/>
      </w:pPr>
      <w:bookmarkStart w:id="5" w:name="_Toc224746453"/>
      <w:r>
        <w:rPr>
          <w:b/>
        </w:rPr>
        <w:t>1.3 Политика плейсхолдеров и запроса реквизитов</w:t>
      </w:r>
      <w:bookmarkEnd w:id="5"/>
    </w:p>
    <w:p w14:paraId="38F71665" w14:textId="77777777" w:rsidR="00157550" w:rsidRDefault="00B93099">
      <w:pPr>
        <w:pStyle w:val="a5"/>
      </w:pPr>
      <w:r>
        <w:t>Профиль должен быть универсальным. Нельзя подставлять в титульные листы, задания, аннотации и сопроводительные документы конкретные ФИО, название вуза, кафедры, города, группы или реквизиты из чужой методички как будто они относятся к текущей работе.</w:t>
      </w:r>
    </w:p>
    <w:p w14:paraId="7A23052B" w14:textId="77777777" w:rsidR="00157550" w:rsidRDefault="00B93099">
      <w:pPr>
        <w:pStyle w:val="a5"/>
      </w:pPr>
      <w:r>
        <w:t>Использовать нейтральные плейсхолдеры в квадратных скобках, например [НАЗВАНИЕ ВУЗА], [ФИО АВТОРА], [ФИО РУКОВОДИТЕЛЯ].</w:t>
      </w:r>
    </w:p>
    <w:p w14:paraId="2C8A32B7" w14:textId="77777777" w:rsidR="00157550" w:rsidRDefault="00B93099">
      <w:pPr>
        <w:pStyle w:val="a5"/>
      </w:pPr>
      <w:r>
        <w:t>Если документ генерируется как универсальный шаблон или профиль для другого ИИ-агента, плейсхолдеры нужно сохранить. Если генерируется финальный документ на сдачу, агент должен сначала запросить недостающие значения и только потом заменять плейсхолдеры.</w:t>
      </w:r>
    </w:p>
    <w:p w14:paraId="4CC86621" w14:textId="77777777" w:rsidR="00157550" w:rsidRDefault="00B93099">
      <w:pPr>
        <w:pStyle w:val="a5"/>
      </w:pPr>
      <w:r>
        <w:rPr>
          <w:b/>
        </w:rPr>
        <w:t>Типовые плейсхолдеры для титульных и сопроводительных листов:</w:t>
      </w:r>
    </w:p>
    <w:p w14:paraId="3F02DD0D" w14:textId="77777777" w:rsidR="00157550" w:rsidRDefault="00B93099">
      <w:pPr>
        <w:pStyle w:val="a5"/>
      </w:pPr>
      <w:r>
        <w:t>- [НАЗВАНИЕ ВУЗА]</w:t>
      </w:r>
    </w:p>
    <w:p w14:paraId="6BE70620" w14:textId="77777777" w:rsidR="00157550" w:rsidRDefault="00B93099">
      <w:pPr>
        <w:pStyle w:val="a5"/>
      </w:pPr>
      <w:r>
        <w:t>- [ИНСТИТУТ / ФАКУЛЬТЕТ]</w:t>
      </w:r>
    </w:p>
    <w:p w14:paraId="18E2E1A1" w14:textId="77777777" w:rsidR="00157550" w:rsidRDefault="00B93099">
      <w:pPr>
        <w:pStyle w:val="a5"/>
      </w:pPr>
      <w:r>
        <w:t>- [КАФЕДРА / ОТДЕЛЕНИЕ]</w:t>
      </w:r>
    </w:p>
    <w:p w14:paraId="52F69575" w14:textId="77777777" w:rsidR="00157550" w:rsidRDefault="00B93099">
      <w:pPr>
        <w:pStyle w:val="a5"/>
      </w:pPr>
      <w:r>
        <w:t>- [ТЕМА РАБОТЫ]</w:t>
      </w:r>
    </w:p>
    <w:p w14:paraId="58D09DA4" w14:textId="77777777" w:rsidR="00157550" w:rsidRDefault="00B93099">
      <w:pPr>
        <w:pStyle w:val="a5"/>
      </w:pPr>
      <w:r>
        <w:t>- [ФИО АВТОРА]</w:t>
      </w:r>
    </w:p>
    <w:p w14:paraId="563C8B3F" w14:textId="77777777" w:rsidR="00157550" w:rsidRDefault="00B93099">
      <w:pPr>
        <w:pStyle w:val="a5"/>
      </w:pPr>
      <w:r>
        <w:t>- [ФИО РУКОВОДИТЕЛЯ]</w:t>
      </w:r>
    </w:p>
    <w:p w14:paraId="6BB6D497" w14:textId="77777777" w:rsidR="00157550" w:rsidRDefault="00B93099">
      <w:pPr>
        <w:pStyle w:val="a5"/>
      </w:pPr>
      <w:r>
        <w:t>- [ГРУППА]</w:t>
      </w:r>
    </w:p>
    <w:p w14:paraId="6006837D" w14:textId="77777777" w:rsidR="00157550" w:rsidRDefault="00B93099">
      <w:pPr>
        <w:pStyle w:val="a5"/>
      </w:pPr>
      <w:r>
        <w:t>- [ГОРОД]</w:t>
      </w:r>
    </w:p>
    <w:p w14:paraId="74EF3C22" w14:textId="77777777" w:rsidR="00157550" w:rsidRDefault="00B93099">
      <w:pPr>
        <w:pStyle w:val="a5"/>
      </w:pPr>
      <w:r>
        <w:t>- [ГОД]</w:t>
      </w:r>
    </w:p>
    <w:p w14:paraId="18E2C982" w14:textId="77777777" w:rsidR="00157550" w:rsidRDefault="00B93099">
      <w:pPr>
        <w:pStyle w:val="a5"/>
      </w:pPr>
      <w:r>
        <w:rPr>
          <w:b/>
        </w:rPr>
        <w:t>Если отсутствуют обязательные реквизиты, которые нужно запросить перед финальной генерацией:</w:t>
      </w:r>
    </w:p>
    <w:p w14:paraId="4F593C18" w14:textId="77777777" w:rsidR="00157550" w:rsidRDefault="00B93099">
      <w:pPr>
        <w:pStyle w:val="a5"/>
      </w:pPr>
      <w:r>
        <w:t>- work_type</w:t>
      </w:r>
    </w:p>
    <w:p w14:paraId="2D634394" w14:textId="77777777" w:rsidR="00157550" w:rsidRDefault="00B93099">
      <w:pPr>
        <w:pStyle w:val="a5"/>
      </w:pPr>
      <w:r>
        <w:t>- topic</w:t>
      </w:r>
    </w:p>
    <w:p w14:paraId="54245CF5" w14:textId="77777777" w:rsidR="00157550" w:rsidRDefault="00B93099">
      <w:pPr>
        <w:pStyle w:val="a5"/>
      </w:pPr>
      <w:r>
        <w:t>- institution_name</w:t>
      </w:r>
    </w:p>
    <w:p w14:paraId="120EF4D4" w14:textId="77777777" w:rsidR="00157550" w:rsidRDefault="00B93099">
      <w:pPr>
        <w:pStyle w:val="a5"/>
      </w:pPr>
      <w:r>
        <w:lastRenderedPageBreak/>
        <w:t>- institute_or_faculty_name</w:t>
      </w:r>
    </w:p>
    <w:p w14:paraId="62D329FA" w14:textId="77777777" w:rsidR="00157550" w:rsidRDefault="00B93099">
      <w:pPr>
        <w:pStyle w:val="a5"/>
      </w:pPr>
      <w:r>
        <w:t>- department_name</w:t>
      </w:r>
    </w:p>
    <w:p w14:paraId="59FE482A" w14:textId="77777777" w:rsidR="00157550" w:rsidRDefault="00B93099">
      <w:pPr>
        <w:pStyle w:val="a5"/>
      </w:pPr>
      <w:r>
        <w:t>- author_full_name</w:t>
      </w:r>
    </w:p>
    <w:p w14:paraId="0B236620" w14:textId="77777777" w:rsidR="00157550" w:rsidRDefault="00B93099">
      <w:pPr>
        <w:pStyle w:val="a5"/>
      </w:pPr>
      <w:r>
        <w:t>- supervisor_full_name</w:t>
      </w:r>
    </w:p>
    <w:p w14:paraId="68119E8F" w14:textId="77777777" w:rsidR="00157550" w:rsidRDefault="00B93099">
      <w:pPr>
        <w:pStyle w:val="a5"/>
      </w:pPr>
      <w:r>
        <w:t>- group_name</w:t>
      </w:r>
    </w:p>
    <w:p w14:paraId="06FCB1FD" w14:textId="77777777" w:rsidR="00157550" w:rsidRDefault="00B93099">
      <w:pPr>
        <w:pStyle w:val="a5"/>
      </w:pPr>
      <w:r>
        <w:t>- city</w:t>
      </w:r>
    </w:p>
    <w:p w14:paraId="2744E8D0" w14:textId="77777777" w:rsidR="00157550" w:rsidRDefault="00B93099">
      <w:pPr>
        <w:pStyle w:val="a5"/>
      </w:pPr>
      <w:r>
        <w:t>- year</w:t>
      </w:r>
    </w:p>
    <w:p w14:paraId="19A44C5B" w14:textId="77777777" w:rsidR="00157550" w:rsidRDefault="00B93099">
      <w:pPr>
        <w:pStyle w:val="a5"/>
        <w:jc w:val="center"/>
        <w:outlineLvl w:val="0"/>
      </w:pPr>
      <w:bookmarkStart w:id="6" w:name="_Toc224746454"/>
      <w:r>
        <w:rPr>
          <w:b/>
        </w:rPr>
        <w:t>2. ОБЯЗАТЕЛЬНЫЕ ТРЕБОВАНИЯ ОФОРМЛЕНИЯ</w:t>
      </w:r>
      <w:bookmarkEnd w:id="6"/>
    </w:p>
    <w:p w14:paraId="4F11FBE6" w14:textId="77777777" w:rsidR="00157550" w:rsidRDefault="00B93099">
      <w:pPr>
        <w:pStyle w:val="a5"/>
      </w:pPr>
      <w:r>
        <w:t>Основной текст оформляется шрифтом Times New Roman 14 pt, межстрочный интервал 1.5, абзацный отступ 1.25 см, выравнивание по ширине.</w:t>
      </w:r>
    </w:p>
    <w:p w14:paraId="7FF99346" w14:textId="77777777" w:rsidR="00157550" w:rsidRDefault="00B93099">
      <w:pPr>
        <w:pStyle w:val="a5"/>
      </w:pPr>
      <w:r>
        <w:t>Поля страницы: левое 30 мм, правое 15 мм, верхнее 20 мм, нижнее 20 мм.</w:t>
      </w:r>
    </w:p>
    <w:p w14:paraId="2493D3C6" w14:textId="77777777" w:rsidR="00157550" w:rsidRDefault="00B93099">
      <w:pPr>
        <w:pStyle w:val="a5"/>
      </w:pPr>
      <w:r>
        <w:t>Нумерация страниц арабская, положение bottom-right, печатать номер с раздела «ВВЕДЕНИЕ». Титульный лист и содержание входят в общий счет, но номер на них не печатается.</w:t>
      </w:r>
    </w:p>
    <w:p w14:paraId="563029C5" w14:textId="77777777" w:rsidR="00157550" w:rsidRDefault="00B93099">
      <w:pPr>
        <w:pStyle w:val="a5"/>
        <w:jc w:val="left"/>
        <w:outlineLvl w:val="1"/>
      </w:pPr>
      <w:bookmarkStart w:id="7" w:name="_Toc224746455"/>
      <w:r>
        <w:rPr>
          <w:b/>
        </w:rPr>
        <w:t>2.1 Оглавление</w:t>
      </w:r>
      <w:bookmarkEnd w:id="7"/>
    </w:p>
    <w:p w14:paraId="10BF586A" w14:textId="77777777" w:rsidR="00157550" w:rsidRDefault="00B93099">
      <w:pPr>
        <w:pStyle w:val="a5"/>
      </w:pPr>
      <w:r>
        <w:t>Заголовок страницы оглавления и сами записи должны быть оформлены шрифтом Times New Roman 14 pt с межстрочным интервалом 1.5.</w:t>
      </w:r>
    </w:p>
    <w:p w14:paraId="17AF98ED" w14:textId="77777777" w:rsidR="00157550" w:rsidRDefault="00B93099">
      <w:pPr>
        <w:pStyle w:val="a5"/>
      </w:pPr>
      <w:r>
        <w:t>- Введение</w:t>
      </w:r>
    </w:p>
    <w:p w14:paraId="468A7B56" w14:textId="77777777" w:rsidR="00157550" w:rsidRDefault="00B93099">
      <w:pPr>
        <w:pStyle w:val="a5"/>
      </w:pPr>
      <w:r>
        <w:t>- Все главы</w:t>
      </w:r>
    </w:p>
    <w:p w14:paraId="49AA77C5" w14:textId="77777777" w:rsidR="00157550" w:rsidRDefault="00B93099">
      <w:pPr>
        <w:pStyle w:val="a5"/>
      </w:pPr>
      <w:r>
        <w:t>- Все параграфы первого и второго уровня</w:t>
      </w:r>
    </w:p>
    <w:p w14:paraId="2BC19F21" w14:textId="77777777" w:rsidR="00157550" w:rsidRDefault="00B93099">
      <w:pPr>
        <w:pStyle w:val="a5"/>
      </w:pPr>
      <w:r>
        <w:t>- Заключение</w:t>
      </w:r>
    </w:p>
    <w:p w14:paraId="3E02714E" w14:textId="77777777" w:rsidR="00157550" w:rsidRDefault="00B93099">
      <w:pPr>
        <w:pStyle w:val="a5"/>
      </w:pPr>
      <w:r>
        <w:t>- Список литературы</w:t>
      </w:r>
    </w:p>
    <w:p w14:paraId="7EC19FA3" w14:textId="77777777" w:rsidR="00157550" w:rsidRDefault="00B93099">
      <w:pPr>
        <w:pStyle w:val="a5"/>
      </w:pPr>
      <w:r>
        <w:t>- Приложения при наличии требования в конкретной работе</w:t>
      </w:r>
    </w:p>
    <w:p w14:paraId="65163C67" w14:textId="77777777" w:rsidR="00157550" w:rsidRDefault="00B93099">
      <w:pPr>
        <w:pStyle w:val="a5"/>
      </w:pPr>
      <w:r>
        <w:t>- Не оставлять оглавление в стандартном Word-стиле 10-11 pt.</w:t>
      </w:r>
    </w:p>
    <w:p w14:paraId="211835EE" w14:textId="77777777" w:rsidR="00157550" w:rsidRDefault="00B93099">
      <w:pPr>
        <w:pStyle w:val="a5"/>
      </w:pPr>
      <w:r>
        <w:t>- Не оставлять одинарный интервал в оглавлении.</w:t>
      </w:r>
    </w:p>
    <w:p w14:paraId="38D99E43" w14:textId="77777777" w:rsidR="00157550" w:rsidRDefault="00B93099">
      <w:pPr>
        <w:pStyle w:val="a5"/>
      </w:pPr>
      <w:r>
        <w:t>- Не печатать номер страницы на самой странице содержания.</w:t>
      </w:r>
    </w:p>
    <w:p w14:paraId="0F995007" w14:textId="77777777" w:rsidR="00157550" w:rsidRDefault="00B93099">
      <w:pPr>
        <w:pStyle w:val="a5"/>
        <w:jc w:val="center"/>
        <w:outlineLvl w:val="0"/>
      </w:pPr>
      <w:bookmarkStart w:id="8" w:name="_Toc224746456"/>
      <w:r>
        <w:rPr>
          <w:b/>
        </w:rPr>
        <w:t>3. РЕКОМЕНДУЕМАЯ СТРУКТУРА РАБОТЫ</w:t>
      </w:r>
      <w:bookmarkEnd w:id="8"/>
    </w:p>
    <w:p w14:paraId="079FCE4D" w14:textId="77777777" w:rsidR="00157550" w:rsidRDefault="00B93099">
      <w:pPr>
        <w:pStyle w:val="a5"/>
      </w:pPr>
      <w:r>
        <w:t>- Титульный лист</w:t>
      </w:r>
    </w:p>
    <w:p w14:paraId="18BA0477" w14:textId="77777777" w:rsidR="00157550" w:rsidRDefault="00B93099">
      <w:pPr>
        <w:pStyle w:val="a5"/>
      </w:pPr>
      <w:r>
        <w:lastRenderedPageBreak/>
        <w:t>- Содержание</w:t>
      </w:r>
    </w:p>
    <w:p w14:paraId="334A0E51" w14:textId="77777777" w:rsidR="00157550" w:rsidRDefault="00B93099">
      <w:pPr>
        <w:pStyle w:val="a5"/>
      </w:pPr>
      <w:r>
        <w:t>- Введение</w:t>
      </w:r>
    </w:p>
    <w:p w14:paraId="3B13FF09" w14:textId="77777777" w:rsidR="00157550" w:rsidRDefault="00B93099">
      <w:pPr>
        <w:pStyle w:val="a5"/>
      </w:pPr>
      <w:r>
        <w:t>- Основные главы</w:t>
      </w:r>
    </w:p>
    <w:p w14:paraId="092BCC4C" w14:textId="77777777" w:rsidR="00157550" w:rsidRDefault="00B93099">
      <w:pPr>
        <w:pStyle w:val="a5"/>
      </w:pPr>
      <w:r>
        <w:t>- Заключение</w:t>
      </w:r>
    </w:p>
    <w:p w14:paraId="704932C8" w14:textId="77777777" w:rsidR="00157550" w:rsidRDefault="00B93099">
      <w:pPr>
        <w:pStyle w:val="a5"/>
      </w:pPr>
      <w:r>
        <w:t>- Список литературы</w:t>
      </w:r>
    </w:p>
    <w:p w14:paraId="432E252E" w14:textId="77777777" w:rsidR="00157550" w:rsidRDefault="00B93099">
      <w:pPr>
        <w:pStyle w:val="a5"/>
      </w:pPr>
      <w:r>
        <w:t>- Приложения</w:t>
      </w:r>
    </w:p>
    <w:p w14:paraId="5C553FBC" w14:textId="77777777" w:rsidR="00157550" w:rsidRDefault="00B93099">
      <w:pPr>
        <w:pStyle w:val="a5"/>
        <w:jc w:val="left"/>
        <w:outlineLvl w:val="1"/>
      </w:pPr>
      <w:bookmarkStart w:id="9" w:name="_Toc224746457"/>
      <w:r>
        <w:rPr>
          <w:b/>
        </w:rPr>
        <w:t>3.1 Общие структурные элементы</w:t>
      </w:r>
      <w:bookmarkEnd w:id="9"/>
    </w:p>
    <w:p w14:paraId="4D7AE9F6" w14:textId="77777777" w:rsidR="00157550" w:rsidRDefault="00B93099">
      <w:pPr>
        <w:pStyle w:val="a5"/>
      </w:pPr>
      <w:r>
        <w:t>- Во введении предусмотреть: актуальность темы</w:t>
      </w:r>
    </w:p>
    <w:p w14:paraId="7F6E53F6" w14:textId="77777777" w:rsidR="00157550" w:rsidRDefault="00B93099">
      <w:pPr>
        <w:pStyle w:val="a5"/>
      </w:pPr>
      <w:r>
        <w:t>- Во введении предусмотреть: цель работы</w:t>
      </w:r>
    </w:p>
    <w:p w14:paraId="4697FD27" w14:textId="77777777" w:rsidR="00157550" w:rsidRDefault="00B93099">
      <w:pPr>
        <w:pStyle w:val="a5"/>
      </w:pPr>
      <w:r>
        <w:t>- Во введении предусмотреть: задачи работы</w:t>
      </w:r>
    </w:p>
    <w:p w14:paraId="4FD79383" w14:textId="77777777" w:rsidR="00157550" w:rsidRDefault="00B93099">
      <w:pPr>
        <w:pStyle w:val="a5"/>
      </w:pPr>
      <w:r>
        <w:t>- Во введении предусмотреть: объект исследования</w:t>
      </w:r>
    </w:p>
    <w:p w14:paraId="1C42FA55" w14:textId="77777777" w:rsidR="00157550" w:rsidRDefault="00B93099">
      <w:pPr>
        <w:pStyle w:val="a5"/>
      </w:pPr>
      <w:r>
        <w:t>- Во введении предусмотреть: предмет исследования</w:t>
      </w:r>
    </w:p>
    <w:p w14:paraId="508A5E61" w14:textId="77777777" w:rsidR="00157550" w:rsidRDefault="00B93099">
      <w:pPr>
        <w:pStyle w:val="a5"/>
      </w:pPr>
      <w:r>
        <w:t>- Во введении предусмотреть: методы исследования</w:t>
      </w:r>
    </w:p>
    <w:p w14:paraId="67537E5C" w14:textId="77777777" w:rsidR="00157550" w:rsidRDefault="00B93099">
      <w:pPr>
        <w:pStyle w:val="a5"/>
      </w:pPr>
      <w:r>
        <w:t>- Во введении предусмотреть: краткую характеристику результата</w:t>
      </w:r>
    </w:p>
    <w:p w14:paraId="0923886F" w14:textId="77777777" w:rsidR="00157550" w:rsidRDefault="00B93099">
      <w:pPr>
        <w:pStyle w:val="a5"/>
        <w:jc w:val="left"/>
        <w:outlineLvl w:val="1"/>
      </w:pPr>
      <w:bookmarkStart w:id="10" w:name="_Toc224746458"/>
      <w:r>
        <w:rPr>
          <w:b/>
        </w:rPr>
        <w:t>3.2 Профиль дипломного проекта СПО</w:t>
      </w:r>
      <w:bookmarkEnd w:id="10"/>
    </w:p>
    <w:p w14:paraId="3335CB37" w14:textId="77777777" w:rsidR="00157550" w:rsidRDefault="00B93099">
      <w:pPr>
        <w:pStyle w:val="a5"/>
      </w:pPr>
      <w:r>
        <w:t>Фронт-маттер: Титульный лист; Содержание</w:t>
      </w:r>
    </w:p>
    <w:p w14:paraId="31C1BBFF" w14:textId="77777777" w:rsidR="00157550" w:rsidRDefault="00B93099">
      <w:pPr>
        <w:pStyle w:val="a5"/>
      </w:pPr>
      <w:r>
        <w:t>- ГЛАВА 1. Теоретические аспекты изучаемой проблемы</w:t>
      </w:r>
    </w:p>
    <w:p w14:paraId="7055F642" w14:textId="77777777" w:rsidR="00157550" w:rsidRDefault="00B93099">
      <w:pPr>
        <w:pStyle w:val="a5"/>
      </w:pPr>
      <w:r>
        <w:t>- ГЛАВА 2. Проектирование структуры приложения</w:t>
      </w:r>
    </w:p>
    <w:p w14:paraId="2CD52CE7" w14:textId="77777777" w:rsidR="00157550" w:rsidRDefault="00B93099">
      <w:pPr>
        <w:pStyle w:val="a5"/>
      </w:pPr>
      <w:r>
        <w:t>- ГЛАВА 3. Реализация и тестирование приложения</w:t>
      </w:r>
    </w:p>
    <w:p w14:paraId="09285531" w14:textId="77777777" w:rsidR="00157550" w:rsidRDefault="00B93099">
      <w:pPr>
        <w:pStyle w:val="a5"/>
      </w:pPr>
      <w:r>
        <w:t>- ГЛАВА 4. Расчет экономической эффективности проекта</w:t>
      </w:r>
    </w:p>
    <w:p w14:paraId="6B58DFE9" w14:textId="77777777" w:rsidR="00157550" w:rsidRDefault="00B93099">
      <w:pPr>
        <w:pStyle w:val="a5"/>
      </w:pPr>
      <w:r>
        <w:t>Завершающие разделы: Заключение; Список литературы; Приложения.</w:t>
      </w:r>
    </w:p>
    <w:p w14:paraId="4B92E6CE" w14:textId="77777777" w:rsidR="00157550" w:rsidRDefault="00B93099">
      <w:pPr>
        <w:pStyle w:val="a5"/>
      </w:pPr>
      <w:r>
        <w:t>Рекомендуемый объем основной части: 45-50 страниц без приложений; объем введения: 3-4 страницы.</w:t>
      </w:r>
    </w:p>
    <w:p w14:paraId="5DAD3BBC" w14:textId="77777777" w:rsidR="00157550" w:rsidRDefault="00B93099">
      <w:pPr>
        <w:pStyle w:val="a5"/>
      </w:pPr>
      <w:r>
        <w:t>- Во введении следует указывать актуальность, цель, задачи, объект, предмет и организацию или предприятие, на примере которого выполняется работа.</w:t>
      </w:r>
    </w:p>
    <w:p w14:paraId="59D97F66" w14:textId="77777777" w:rsidR="00157550" w:rsidRDefault="00B93099">
      <w:pPr>
        <w:pStyle w:val="a5"/>
      </w:pPr>
      <w:r>
        <w:t>- Заключение должно давать ответы на поставленные задачи и краткие выводы по практической значимости.</w:t>
      </w:r>
    </w:p>
    <w:p w14:paraId="07F95FAC" w14:textId="77777777" w:rsidR="00157550" w:rsidRDefault="00B93099">
      <w:pPr>
        <w:pStyle w:val="a5"/>
      </w:pPr>
      <w:r>
        <w:t>- Экономическая глава для этого профиля является обязательной, а не факультативной.</w:t>
      </w:r>
    </w:p>
    <w:p w14:paraId="04D80761" w14:textId="77777777" w:rsidR="00157550" w:rsidRDefault="00B93099">
      <w:pPr>
        <w:pStyle w:val="a5"/>
        <w:jc w:val="left"/>
        <w:outlineLvl w:val="1"/>
      </w:pPr>
      <w:bookmarkStart w:id="11" w:name="_Toc224746459"/>
      <w:r>
        <w:rPr>
          <w:b/>
        </w:rPr>
        <w:lastRenderedPageBreak/>
        <w:t>3.3 Профиль ВКР магистратуры</w:t>
      </w:r>
      <w:bookmarkEnd w:id="11"/>
    </w:p>
    <w:p w14:paraId="6E9FC90F" w14:textId="77777777" w:rsidR="00157550" w:rsidRDefault="00B93099">
      <w:pPr>
        <w:pStyle w:val="a5"/>
      </w:pPr>
      <w:r>
        <w:t>Фронт-маттер: Содержание; Термины и определения при необходимости; Перечень сокращений и обозначений при необходимости; Реферат; Введение</w:t>
      </w:r>
    </w:p>
    <w:p w14:paraId="02F146D4" w14:textId="77777777" w:rsidR="00157550" w:rsidRDefault="00B93099">
      <w:pPr>
        <w:pStyle w:val="a5"/>
      </w:pPr>
      <w:r>
        <w:t>- 2.6 Актуальность</w:t>
      </w:r>
    </w:p>
    <w:p w14:paraId="7D36E896" w14:textId="77777777" w:rsidR="00157550" w:rsidRDefault="00B93099">
      <w:pPr>
        <w:pStyle w:val="a5"/>
      </w:pPr>
      <w:r>
        <w:t>- 2.7 Анализ и проектирование</w:t>
      </w:r>
    </w:p>
    <w:p w14:paraId="3E85BDD4" w14:textId="77777777" w:rsidR="00157550" w:rsidRDefault="00B93099">
      <w:pPr>
        <w:pStyle w:val="a5"/>
      </w:pPr>
      <w:r>
        <w:t>- 2.8 Технико-экономическое обоснование</w:t>
      </w:r>
    </w:p>
    <w:p w14:paraId="2BD037D2" w14:textId="77777777" w:rsidR="00157550" w:rsidRDefault="00B93099">
      <w:pPr>
        <w:pStyle w:val="a5"/>
      </w:pPr>
      <w:r>
        <w:t>- 2.9 Заключение</w:t>
      </w:r>
    </w:p>
    <w:p w14:paraId="6DFA49E7" w14:textId="77777777" w:rsidR="00157550" w:rsidRDefault="00B93099">
      <w:pPr>
        <w:pStyle w:val="a5"/>
      </w:pPr>
      <w:r>
        <w:t>- 2.10 Список использованных источников</w:t>
      </w:r>
    </w:p>
    <w:p w14:paraId="35F22239" w14:textId="77777777" w:rsidR="00157550" w:rsidRDefault="00B93099">
      <w:pPr>
        <w:pStyle w:val="a5"/>
      </w:pPr>
      <w:r>
        <w:t>- 2.11 Приложение</w:t>
      </w:r>
    </w:p>
    <w:p w14:paraId="2517AF90" w14:textId="77777777" w:rsidR="00157550" w:rsidRDefault="00B93099">
      <w:pPr>
        <w:pStyle w:val="a5"/>
      </w:pPr>
      <w:r>
        <w:t>Требование к источникам: Не менее 50 источников.</w:t>
      </w:r>
    </w:p>
    <w:p w14:paraId="18B6EC66" w14:textId="77777777" w:rsidR="00157550" w:rsidRDefault="00B93099">
      <w:pPr>
        <w:pStyle w:val="a5"/>
      </w:pPr>
      <w:r>
        <w:rPr>
          <w:b/>
        </w:rPr>
        <w:t>Сопроводительные документы:</w:t>
      </w:r>
    </w:p>
    <w:p w14:paraId="3C97CAAA" w14:textId="77777777" w:rsidR="00157550" w:rsidRDefault="00B93099">
      <w:pPr>
        <w:pStyle w:val="a5"/>
      </w:pPr>
      <w:r>
        <w:t>- Заявление на утверждение темы ВКР</w:t>
      </w:r>
    </w:p>
    <w:p w14:paraId="2646ABC8" w14:textId="77777777" w:rsidR="00157550" w:rsidRDefault="00B93099">
      <w:pPr>
        <w:pStyle w:val="a5"/>
      </w:pPr>
      <w:r>
        <w:t>- Титульный лист ВКР магистранта</w:t>
      </w:r>
    </w:p>
    <w:p w14:paraId="0038F133" w14:textId="77777777" w:rsidR="00157550" w:rsidRDefault="00B93099">
      <w:pPr>
        <w:pStyle w:val="a5"/>
      </w:pPr>
      <w:r>
        <w:t>- Лист задания на ВКР</w:t>
      </w:r>
    </w:p>
    <w:p w14:paraId="2389E754" w14:textId="77777777" w:rsidR="00157550" w:rsidRDefault="00B93099">
      <w:pPr>
        <w:pStyle w:val="a5"/>
      </w:pPr>
      <w:r>
        <w:t>- Аннотация</w:t>
      </w:r>
    </w:p>
    <w:p w14:paraId="7C7C4506" w14:textId="77777777" w:rsidR="00157550" w:rsidRDefault="00B93099">
      <w:pPr>
        <w:pStyle w:val="a5"/>
      </w:pPr>
      <w:r>
        <w:t>- Направление на рецензию</w:t>
      </w:r>
    </w:p>
    <w:p w14:paraId="4670F8A8" w14:textId="77777777" w:rsidR="00157550" w:rsidRDefault="00B93099">
      <w:pPr>
        <w:pStyle w:val="a5"/>
      </w:pPr>
      <w:r>
        <w:rPr>
          <w:b/>
        </w:rPr>
        <w:t>Профессиональные акценты:</w:t>
      </w:r>
    </w:p>
    <w:p w14:paraId="77001A12" w14:textId="77777777" w:rsidR="00157550" w:rsidRDefault="00B93099">
      <w:pPr>
        <w:pStyle w:val="a5"/>
      </w:pPr>
      <w:r>
        <w:t>- Производственно-технологическая деятельность: Анализ и улучшение процессов сопровождения сложных информационных систем.</w:t>
      </w:r>
    </w:p>
    <w:p w14:paraId="59F52AF6" w14:textId="77777777" w:rsidR="00157550" w:rsidRDefault="00B93099">
      <w:pPr>
        <w:pStyle w:val="a5"/>
      </w:pPr>
      <w:r>
        <w:t>- Проектная деятельность: Создание и развитие сложных ИС и улучшение бизнес-процессов за счет новых ИТ-решений.</w:t>
      </w:r>
    </w:p>
    <w:p w14:paraId="2D7DF41D" w14:textId="77777777" w:rsidR="00157550" w:rsidRDefault="00B93099">
      <w:pPr>
        <w:pStyle w:val="a5"/>
      </w:pPr>
      <w:r>
        <w:t>- Проектно-исследовательская и/или проектно-конструкторская деятельность: Научно-исследовательская проработка, системный анализ альтернатив и проектирование архитектуры ИС среднего и крупного масштаба.</w:t>
      </w:r>
    </w:p>
    <w:p w14:paraId="540AC0B8" w14:textId="77777777" w:rsidR="00157550" w:rsidRDefault="00B93099">
      <w:pPr>
        <w:pStyle w:val="a5"/>
      </w:pPr>
      <w:r>
        <w:rPr>
          <w:b/>
        </w:rPr>
        <w:t>Рекомендуемые нотации моделирования:</w:t>
      </w:r>
    </w:p>
    <w:p w14:paraId="3B9037EC" w14:textId="77777777" w:rsidR="00157550" w:rsidRDefault="00B93099">
      <w:pPr>
        <w:pStyle w:val="a5"/>
      </w:pPr>
      <w:r>
        <w:t>- Функциональный подход: IDEF0, DFD, IDEF1X/EI.</w:t>
      </w:r>
    </w:p>
    <w:p w14:paraId="26BE33D9" w14:textId="77777777" w:rsidR="00157550" w:rsidRDefault="00B93099">
      <w:pPr>
        <w:pStyle w:val="a5"/>
      </w:pPr>
      <w:r>
        <w:t>- Процессный подход: BPMN 2.0.</w:t>
      </w:r>
    </w:p>
    <w:p w14:paraId="69D7E0E0" w14:textId="77777777" w:rsidR="00157550" w:rsidRDefault="00B93099">
      <w:pPr>
        <w:pStyle w:val="a5"/>
      </w:pPr>
      <w:r>
        <w:t>- Объектный подход: UML 2.0 и выше.</w:t>
      </w:r>
    </w:p>
    <w:p w14:paraId="19DAD170" w14:textId="77777777" w:rsidR="00157550" w:rsidRDefault="00B93099">
      <w:pPr>
        <w:pStyle w:val="a5"/>
      </w:pPr>
      <w:r>
        <w:lastRenderedPageBreak/>
        <w:t>- Допустимо использование ArchiMate при пояснении причин выбора.</w:t>
      </w:r>
    </w:p>
    <w:p w14:paraId="7AA163EA" w14:textId="77777777" w:rsidR="00157550" w:rsidRDefault="00B93099">
      <w:pPr>
        <w:pStyle w:val="a5"/>
        <w:jc w:val="center"/>
        <w:outlineLvl w:val="0"/>
      </w:pPr>
      <w:bookmarkStart w:id="12" w:name="_Toc224746460"/>
      <w:r>
        <w:rPr>
          <w:b/>
        </w:rPr>
        <w:t>4. ТАБЛИЦЫ, РИСУНКИ, ПРИЛОЖЕНИЯ И ЛИСТИНГИ</w:t>
      </w:r>
      <w:bookmarkEnd w:id="12"/>
    </w:p>
    <w:p w14:paraId="1C830AFC" w14:textId="77777777" w:rsidR="00157550" w:rsidRDefault="00B93099">
      <w:pPr>
        <w:pStyle w:val="a5"/>
      </w:pPr>
      <w:r>
        <w:t>На каждую таблицу должна быть ссылка в тексте до ее появления.</w:t>
      </w:r>
    </w:p>
    <w:p w14:paraId="6A492C80" w14:textId="77777777" w:rsidR="00157550" w:rsidRDefault="00B93099">
      <w:pPr>
        <w:pStyle w:val="a5"/>
      </w:pPr>
      <w:r>
        <w:t>Подпись таблицы оформлять как «Таблица N», слово «Таблица» размещать right.</w:t>
      </w:r>
    </w:p>
    <w:p w14:paraId="143D2B3B" w14:textId="77777777" w:rsidR="00157550" w:rsidRDefault="00B93099">
      <w:pPr>
        <w:pStyle w:val="a5"/>
      </w:pPr>
      <w:r>
        <w:t>Подпись рисунка: Рис. N. Наименование рисунка.</w:t>
      </w:r>
    </w:p>
    <w:p w14:paraId="09B02C29" w14:textId="77777777" w:rsidR="00157550" w:rsidRDefault="00B93099">
      <w:pPr>
        <w:pStyle w:val="a5"/>
      </w:pPr>
      <w:r>
        <w:t>Каждое приложение начинается с новой страницы.</w:t>
      </w:r>
    </w:p>
    <w:p w14:paraId="469ADD70" w14:textId="77777777" w:rsidR="00157550" w:rsidRDefault="00B93099">
      <w:pPr>
        <w:pStyle w:val="a5"/>
      </w:pPr>
      <w:r>
        <w:t>В правом верхнем углу писать 'Приложение А', 'Приложение Б' и далее.</w:t>
      </w:r>
    </w:p>
    <w:p w14:paraId="3E2DE289" w14:textId="77777777" w:rsidR="00157550" w:rsidRDefault="00B93099">
      <w:pPr>
        <w:pStyle w:val="a5"/>
      </w:pPr>
      <w:r>
        <w:t>Листинги кода размещать в приложениях, а не в основной части, если иное не требует руководитель.</w:t>
      </w:r>
    </w:p>
    <w:p w14:paraId="01587B3D" w14:textId="77777777" w:rsidR="00157550" w:rsidRDefault="00B93099">
      <w:pPr>
        <w:pStyle w:val="a5"/>
        <w:jc w:val="center"/>
        <w:outlineLvl w:val="0"/>
      </w:pPr>
      <w:bookmarkStart w:id="13" w:name="_Toc224746461"/>
      <w:r>
        <w:rPr>
          <w:b/>
        </w:rPr>
        <w:t>5. КОМАНДЫ АВТОМАТИЗАЦИИ WORD</w:t>
      </w:r>
      <w:bookmarkEnd w:id="13"/>
    </w:p>
    <w:p w14:paraId="3A7C81FE" w14:textId="77777777" w:rsidR="00157550" w:rsidRDefault="00B93099">
      <w:pPr>
        <w:pStyle w:val="a5"/>
      </w:pPr>
      <w:r>
        <w:t>Ниже приведены готовые команды для другого ИИ-агента.</w:t>
      </w:r>
    </w:p>
    <w:p w14:paraId="5593B4E8" w14:textId="77777777" w:rsidR="00157550" w:rsidRDefault="00B93099">
      <w:pPr>
        <w:pStyle w:val="a5"/>
        <w:jc w:val="left"/>
      </w:pPr>
      <w:r>
        <w:t>python word_agent_toolkit.py resolve-profile --work-type "дипломный проект" --education-level "СПО"</w:t>
      </w:r>
    </w:p>
    <w:p w14:paraId="1E900019" w14:textId="77777777" w:rsidR="00157550" w:rsidRDefault="00B93099">
      <w:pPr>
        <w:pStyle w:val="a5"/>
        <w:jc w:val="left"/>
      </w:pPr>
      <w:r>
        <w:t>python word_agent_toolkit.py resolve-profile --work-type "магистерская ВКР" --education-level "магистратура"</w:t>
      </w:r>
    </w:p>
    <w:p w14:paraId="1560946E" w14:textId="77777777" w:rsidR="00157550" w:rsidRDefault="00B93099">
      <w:pPr>
        <w:pStyle w:val="a5"/>
        <w:jc w:val="left"/>
      </w:pPr>
      <w:r>
        <w:t>python word_agent_toolkit.py inspect-template --template "C:/path/to/your-template.dotm"</w:t>
      </w:r>
    </w:p>
    <w:p w14:paraId="352AEF2B" w14:textId="77777777" w:rsidR="00157550" w:rsidRDefault="00B93099">
      <w:pPr>
        <w:pStyle w:val="a5"/>
        <w:jc w:val="left"/>
      </w:pPr>
      <w:r>
        <w:t>python word_agent_toolkit.py create-from-template --template "C:/path/to/your-template.dotm" --output tmp/docs/new-note.docx</w:t>
      </w:r>
    </w:p>
    <w:p w14:paraId="4B2608BB" w14:textId="77777777" w:rsidR="00157550" w:rsidRDefault="00B93099">
      <w:pPr>
        <w:pStyle w:val="a5"/>
        <w:jc w:val="left"/>
      </w:pPr>
      <w:r>
        <w:t>python word_agent_toolkit.py generate-agent-brief --template "C:/path/to/your-template.dotm" --output "Профиль для ИИ агента - ВКР и ДП по ГОСТ.docx"</w:t>
      </w:r>
    </w:p>
    <w:p w14:paraId="0D29CC0C" w14:textId="77777777" w:rsidR="00157550" w:rsidRDefault="00B93099">
      <w:pPr>
        <w:pStyle w:val="a5"/>
        <w:jc w:val="left"/>
      </w:pPr>
      <w:r>
        <w:t>python word_agent_toolkit.py apply-gost --input tmp/docs/new-note.docx</w:t>
      </w:r>
    </w:p>
    <w:p w14:paraId="1785A13C" w14:textId="77777777" w:rsidR="00157550" w:rsidRDefault="00B93099">
      <w:pPr>
        <w:pStyle w:val="a5"/>
        <w:jc w:val="left"/>
      </w:pPr>
      <w:r>
        <w:t>python word_agent_toolkit.py refresh-fields --input tmp/docs/new-note.docx</w:t>
      </w:r>
    </w:p>
    <w:p w14:paraId="7C872919" w14:textId="77777777" w:rsidR="00157550" w:rsidRDefault="00B93099">
      <w:pPr>
        <w:pStyle w:val="a5"/>
        <w:jc w:val="left"/>
      </w:pPr>
      <w:r>
        <w:t>python word_agent_toolkit.py export-pdf --input tmp/docs/new-note.docx --output new-note.pdf</w:t>
      </w:r>
    </w:p>
    <w:p w14:paraId="6840AE06" w14:textId="77777777" w:rsidR="00157550" w:rsidRDefault="00B93099">
      <w:pPr>
        <w:pStyle w:val="a5"/>
        <w:jc w:val="left"/>
      </w:pPr>
      <w:r>
        <w:t>python word_agent_toolkit.py append-code-appendix --input tmp/docs/new-note.docx --source path/to/source-file.cs --title "Листинг кода основного модуля" --label А</w:t>
      </w:r>
    </w:p>
    <w:p w14:paraId="14610575" w14:textId="77777777" w:rsidR="00157550" w:rsidRDefault="00B93099">
      <w:pPr>
        <w:pStyle w:val="a5"/>
        <w:jc w:val="left"/>
      </w:pPr>
      <w:r>
        <w:lastRenderedPageBreak/>
        <w:t>python word_agent_toolkit.py summarize-doc --input tmp/docs/new-note.docx</w:t>
      </w:r>
    </w:p>
    <w:p w14:paraId="691B14D8" w14:textId="77777777" w:rsidR="00157550" w:rsidRDefault="00B93099">
      <w:pPr>
        <w:pStyle w:val="a5"/>
        <w:jc w:val="center"/>
        <w:outlineLvl w:val="0"/>
      </w:pPr>
      <w:bookmarkStart w:id="14" w:name="_Toc224746462"/>
      <w:r>
        <w:rPr>
          <w:b/>
        </w:rPr>
        <w:t>6. ЧЕК-ЛИСТ ПЕРЕД ФИНАЛЬНОЙ СДАЧЕЙ</w:t>
      </w:r>
      <w:bookmarkEnd w:id="14"/>
    </w:p>
    <w:p w14:paraId="4EFB9D47" w14:textId="77777777" w:rsidR="00157550" w:rsidRDefault="00B93099">
      <w:pPr>
        <w:pStyle w:val="a5"/>
      </w:pPr>
      <w:r>
        <w:t>- Профиль методических указаний выбран осознанно и соответствует типу работы и уровню образования.</w:t>
      </w:r>
    </w:p>
    <w:p w14:paraId="25CD7B78" w14:textId="77777777" w:rsidR="00157550" w:rsidRDefault="00B93099">
      <w:pPr>
        <w:pStyle w:val="a5"/>
      </w:pPr>
      <w:r>
        <w:t>- Если пользователь написал только «ВКР», уточнение профиля выполнено до начала оформления.</w:t>
      </w:r>
    </w:p>
    <w:p w14:paraId="570679CB" w14:textId="77777777" w:rsidR="00157550" w:rsidRDefault="00B93099">
      <w:pPr>
        <w:pStyle w:val="a5"/>
      </w:pPr>
      <w:r>
        <w:t>- В титульных и сопроводительных элементах не подставлены случайные ФИО, вуз, кафедра или иные реквизиты из чужих образцов.</w:t>
      </w:r>
    </w:p>
    <w:p w14:paraId="2E7B3A5D" w14:textId="77777777" w:rsidR="00157550" w:rsidRDefault="00B93099">
      <w:pPr>
        <w:pStyle w:val="a5"/>
      </w:pPr>
      <w:r>
        <w:t>- Если реквизиты не были предоставлены, в универсальном шаблоне оставлены понятные плейсхолдеры.</w:t>
      </w:r>
    </w:p>
    <w:p w14:paraId="487ABE8D" w14:textId="77777777" w:rsidR="00157550" w:rsidRDefault="00B93099">
      <w:pPr>
        <w:pStyle w:val="a5"/>
      </w:pPr>
      <w:r>
        <w:t>- Документ создан именно из пользовательского шаблона .dotm.</w:t>
      </w:r>
    </w:p>
    <w:p w14:paraId="27ED0CFA" w14:textId="77777777" w:rsidR="00157550" w:rsidRDefault="00B93099">
      <w:pPr>
        <w:pStyle w:val="a5"/>
      </w:pPr>
      <w:r>
        <w:t>- Основной текст оформлен Times New Roman 14 pt, межстрочный интервал 1,5, абзац 1,25 см, выравнивание по ширине.</w:t>
      </w:r>
    </w:p>
    <w:p w14:paraId="4C179FEC" w14:textId="77777777" w:rsidR="00157550" w:rsidRDefault="00B93099">
      <w:pPr>
        <w:pStyle w:val="a5"/>
      </w:pPr>
      <w:r>
        <w:t>- Оглавление оформлено Times New Roman 14 pt, межстрочный интервал 1,5, а не стандартным стилем Word.</w:t>
      </w:r>
    </w:p>
    <w:p w14:paraId="415EF70D" w14:textId="77777777" w:rsidR="00157550" w:rsidRDefault="00B93099">
      <w:pPr>
        <w:pStyle w:val="a5"/>
      </w:pPr>
      <w:r>
        <w:t>- Титульный лист и содержание есть, но номера страниц на них не печатаются.</w:t>
      </w:r>
    </w:p>
    <w:p w14:paraId="73389126" w14:textId="77777777" w:rsidR="00157550" w:rsidRDefault="00B93099">
      <w:pPr>
        <w:pStyle w:val="a5"/>
      </w:pPr>
      <w:r>
        <w:t>- Нумерация видна с введения и расположена внизу справа шрифтом 10 pt.</w:t>
      </w:r>
    </w:p>
    <w:p w14:paraId="5C25606E" w14:textId="77777777" w:rsidR="00157550" w:rsidRDefault="00B93099">
      <w:pPr>
        <w:pStyle w:val="a5"/>
      </w:pPr>
      <w:r>
        <w:t>- Каждая глава начинается с новой страницы.</w:t>
      </w:r>
    </w:p>
    <w:p w14:paraId="20F13F18" w14:textId="77777777" w:rsidR="00157550" w:rsidRDefault="00B93099">
      <w:pPr>
        <w:pStyle w:val="a5"/>
      </w:pPr>
      <w:r>
        <w:t>- Заголовки глав по центру, полужирные, прописными буквами.</w:t>
      </w:r>
    </w:p>
    <w:p w14:paraId="620E3B1B" w14:textId="77777777" w:rsidR="00157550" w:rsidRDefault="00B93099">
      <w:pPr>
        <w:pStyle w:val="a5"/>
      </w:pPr>
      <w:r>
        <w:t>- Заголовки параграфов полужирные, строчные с первой прописной.</w:t>
      </w:r>
    </w:p>
    <w:p w14:paraId="56FE6E46" w14:textId="77777777" w:rsidR="00157550" w:rsidRDefault="00B93099">
      <w:pPr>
        <w:pStyle w:val="a5"/>
      </w:pPr>
      <w:r>
        <w:t>- Все таблицы и рисунки имеют ссылки в тексте и сквозную нумерацию.</w:t>
      </w:r>
    </w:p>
    <w:p w14:paraId="79D949BE" w14:textId="77777777" w:rsidR="00157550" w:rsidRDefault="00B93099">
      <w:pPr>
        <w:pStyle w:val="a5"/>
      </w:pPr>
      <w:r>
        <w:t>- Подписи таблиц и рисунков соответствуют методичке.</w:t>
      </w:r>
    </w:p>
    <w:p w14:paraId="1FEF07D2" w14:textId="77777777" w:rsidR="00157550" w:rsidRDefault="00B93099">
      <w:pPr>
        <w:pStyle w:val="a5"/>
      </w:pPr>
      <w:r>
        <w:t>- Приложения начинаются с новой страницы и имеют буквенное обозначение.</w:t>
      </w:r>
    </w:p>
    <w:p w14:paraId="300BB844" w14:textId="77777777" w:rsidR="00157550" w:rsidRDefault="00B93099">
      <w:pPr>
        <w:pStyle w:val="a5"/>
      </w:pPr>
      <w:r>
        <w:t>- Листинги кода вынесены в приложения и снабжены понятными заголовками.</w:t>
      </w:r>
    </w:p>
    <w:p w14:paraId="4CA8CC4A" w14:textId="77777777" w:rsidR="00157550" w:rsidRDefault="00B93099">
      <w:pPr>
        <w:pStyle w:val="a5"/>
      </w:pPr>
      <w:r>
        <w:lastRenderedPageBreak/>
        <w:t>- Для дипломного проекта СПО сохранена четырехглавая структура с обязательной экономической главой.</w:t>
      </w:r>
    </w:p>
    <w:p w14:paraId="02B20695" w14:textId="77777777" w:rsidR="00157550" w:rsidRDefault="00B93099">
      <w:pPr>
        <w:pStyle w:val="a5"/>
      </w:pPr>
      <w:r>
        <w:t>- Для ВКР магистратуры добавлены реферат, профильные разделы и соблюден минимум источников, если он обязателен методичкой.</w:t>
      </w:r>
    </w:p>
    <w:p w14:paraId="02B3317D" w14:textId="77777777" w:rsidR="00157550" w:rsidRDefault="00B93099">
      <w:pPr>
        <w:pStyle w:val="a5"/>
      </w:pPr>
      <w:r>
        <w:t>- В тексте нет вымышленных функций, технологий, API, модулей, тестов и результатов.</w:t>
      </w:r>
    </w:p>
    <w:p w14:paraId="2F7E3419" w14:textId="77777777" w:rsidR="00157550" w:rsidRDefault="00B93099">
      <w:pPr>
        <w:pStyle w:val="a5"/>
      </w:pPr>
      <w:r>
        <w:t>- Оглавление обновлено и совпадает с реальной пагинацией документа.</w:t>
      </w:r>
    </w:p>
    <w:p w14:paraId="17A16996" w14:textId="77777777" w:rsidR="00157550" w:rsidRDefault="00B93099">
      <w:pPr>
        <w:pStyle w:val="a5"/>
        <w:jc w:val="center"/>
        <w:outlineLvl w:val="0"/>
      </w:pPr>
      <w:bookmarkStart w:id="15" w:name="_Toc224746463"/>
      <w:r>
        <w:rPr>
          <w:b/>
        </w:rPr>
        <w:t>7. ЗАПРЕТЫ ДЛЯ ИИ</w:t>
      </w:r>
      <w:bookmarkEnd w:id="15"/>
    </w:p>
    <w:p w14:paraId="265C6EC5" w14:textId="77777777" w:rsidR="00157550" w:rsidRDefault="00B93099">
      <w:pPr>
        <w:pStyle w:val="a5"/>
      </w:pPr>
      <w:r>
        <w:t>- Не выбирать магистерский профиль только по слову «ВКР» без проверки уровня образования.</w:t>
      </w:r>
    </w:p>
    <w:p w14:paraId="431235C9" w14:textId="77777777" w:rsidR="00157550" w:rsidRDefault="00B93099">
      <w:pPr>
        <w:pStyle w:val="a5"/>
      </w:pPr>
      <w:r>
        <w:t>- Не смешивать структуру дипломного проекта СПО и структуру ВКР магистратуры в одном документе без явного указания пользователя.</w:t>
      </w:r>
    </w:p>
    <w:p w14:paraId="2CA63F08" w14:textId="77777777" w:rsidR="00157550" w:rsidRDefault="00B93099">
      <w:pPr>
        <w:pStyle w:val="a5"/>
      </w:pPr>
      <w:r>
        <w:t>- Не подставлять конкретные ФИО, название вуза, кафедры, города или группы из методических указаний как значения по умолчанию.</w:t>
      </w:r>
    </w:p>
    <w:p w14:paraId="00CCD5AD" w14:textId="77777777" w:rsidR="00157550" w:rsidRDefault="00B93099">
      <w:pPr>
        <w:pStyle w:val="a5"/>
      </w:pPr>
      <w:r>
        <w:t>- Не превращать универсальный шаблон в документ конкретного вуза, если пользователь не дал соответствующие реквизиты.</w:t>
      </w:r>
    </w:p>
    <w:p w14:paraId="4D2DF110" w14:textId="77777777" w:rsidR="00157550" w:rsidRDefault="00B93099">
      <w:pPr>
        <w:pStyle w:val="a5"/>
      </w:pPr>
      <w:r>
        <w:t>- Не использовать стандартный Word-стиль оглавления с размером меньше 14 pt.</w:t>
      </w:r>
    </w:p>
    <w:p w14:paraId="7685DAE3" w14:textId="77777777" w:rsidR="00157550" w:rsidRDefault="00B93099">
      <w:pPr>
        <w:pStyle w:val="a5"/>
      </w:pPr>
      <w:r>
        <w:t>- Не оставлять оглавление с одинарным межстрочным интервалом.</w:t>
      </w:r>
    </w:p>
    <w:p w14:paraId="082B273C" w14:textId="77777777" w:rsidR="00157550" w:rsidRDefault="00B93099">
      <w:pPr>
        <w:pStyle w:val="a5"/>
      </w:pPr>
      <w:r>
        <w:t>- Не начинать видимую нумерацию с титульного листа или страницы содержания.</w:t>
      </w:r>
    </w:p>
    <w:p w14:paraId="7A8CEA81" w14:textId="77777777" w:rsidR="00157550" w:rsidRDefault="00B93099">
      <w:pPr>
        <w:pStyle w:val="a5"/>
      </w:pPr>
      <w:r>
        <w:t>- Не выдумывать содержание работы, если оно не подтверждается исходными материалами.</w:t>
      </w:r>
    </w:p>
    <w:p w14:paraId="0B0D6288" w14:textId="77777777" w:rsidR="00157550" w:rsidRDefault="00B93099">
      <w:pPr>
        <w:pStyle w:val="a5"/>
      </w:pPr>
      <w:r>
        <w:t>- Не подменять тему работы своей формулировкой без явного указания пользователя.</w:t>
      </w:r>
    </w:p>
    <w:p w14:paraId="1B89C510" w14:textId="77777777" w:rsidR="00157550" w:rsidRDefault="00B93099">
      <w:pPr>
        <w:pStyle w:val="a5"/>
      </w:pPr>
      <w:r>
        <w:t>- Не вставлять скриншоты, таблицы и рисунки без описания в тексте.</w:t>
      </w:r>
    </w:p>
    <w:p w14:paraId="0F59BF7F" w14:textId="77777777" w:rsidR="00157550" w:rsidRDefault="00B93099">
      <w:pPr>
        <w:pStyle w:val="a5"/>
      </w:pPr>
      <w:r>
        <w:t>- Не размещать большие листинги кода в основной части работы, если их можно вынести в приложения.</w:t>
      </w:r>
    </w:p>
    <w:p w14:paraId="011425F6" w14:textId="77777777" w:rsidR="00157550" w:rsidRDefault="00B93099">
      <w:pPr>
        <w:pStyle w:val="a5"/>
      </w:pPr>
      <w:r>
        <w:t>- Не ломать стили пользовательского шаблона без необходимости.</w:t>
      </w:r>
    </w:p>
    <w:sectPr w:rsidR="00157550" w:rsidSect="00B633D7">
      <w:footerReference w:type="default" r:id="rId7"/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F2E8F" w14:textId="77777777" w:rsidR="00B93099" w:rsidRDefault="00B93099" w:rsidP="00C951D0">
      <w:pPr>
        <w:spacing w:after="0" w:line="240" w:lineRule="auto"/>
      </w:pPr>
      <w:r>
        <w:separator/>
      </w:r>
    </w:p>
  </w:endnote>
  <w:endnote w:type="continuationSeparator" w:id="0">
    <w:p w14:paraId="67932859" w14:textId="77777777" w:rsidR="00B93099" w:rsidRDefault="00B93099" w:rsidP="00C95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565357"/>
      <w:docPartObj>
        <w:docPartGallery w:val="Page Numbers (Bottom of Page)"/>
        <w:docPartUnique/>
      </w:docPartObj>
    </w:sdtPr>
    <w:sdtEndPr/>
    <w:sdtContent>
      <w:p w14:paraId="49F17D48" w14:textId="77777777" w:rsidR="00C951D0" w:rsidRDefault="00C951D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49EE">
          <w:rPr>
            <w:noProof/>
          </w:rPr>
          <w:t>6</w:t>
        </w:r>
        <w:r>
          <w:fldChar w:fldCharType="end"/>
        </w:r>
      </w:p>
    </w:sdtContent>
  </w:sdt>
  <w:p w14:paraId="50601DB4" w14:textId="77777777" w:rsidR="00C951D0" w:rsidRDefault="00C951D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008CE" w14:textId="77777777" w:rsidR="00B93099" w:rsidRDefault="00B93099" w:rsidP="00C951D0">
      <w:pPr>
        <w:spacing w:after="0" w:line="240" w:lineRule="auto"/>
      </w:pPr>
      <w:r>
        <w:separator/>
      </w:r>
    </w:p>
  </w:footnote>
  <w:footnote w:type="continuationSeparator" w:id="0">
    <w:p w14:paraId="2F3E8120" w14:textId="77777777" w:rsidR="00B93099" w:rsidRDefault="00B93099" w:rsidP="00C95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2CAB"/>
    <w:multiLevelType w:val="hybridMultilevel"/>
    <w:tmpl w:val="92E61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35A07"/>
    <w:multiLevelType w:val="multilevel"/>
    <w:tmpl w:val="8DC6706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2F209D4"/>
    <w:multiLevelType w:val="multilevel"/>
    <w:tmpl w:val="0E0C57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D7A6B6A"/>
    <w:multiLevelType w:val="hybridMultilevel"/>
    <w:tmpl w:val="38522A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DE155DC"/>
    <w:multiLevelType w:val="hybridMultilevel"/>
    <w:tmpl w:val="8452C8DA"/>
    <w:lvl w:ilvl="0" w:tplc="02F0FB42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5304A"/>
    <w:multiLevelType w:val="multilevel"/>
    <w:tmpl w:val="9FFC0F2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1CF667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69310556">
    <w:abstractNumId w:val="3"/>
  </w:num>
  <w:num w:numId="2" w16cid:durableId="2090540456">
    <w:abstractNumId w:val="2"/>
  </w:num>
  <w:num w:numId="3" w16cid:durableId="607199802">
    <w:abstractNumId w:val="1"/>
  </w:num>
  <w:num w:numId="4" w16cid:durableId="1553036871">
    <w:abstractNumId w:val="4"/>
  </w:num>
  <w:num w:numId="5" w16cid:durableId="1183472487">
    <w:abstractNumId w:val="0"/>
  </w:num>
  <w:num w:numId="6" w16cid:durableId="1528300615">
    <w:abstractNumId w:val="6"/>
  </w:num>
  <w:num w:numId="7" w16cid:durableId="1762141042">
    <w:abstractNumId w:val="5"/>
  </w:num>
  <w:num w:numId="8" w16cid:durableId="19263045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23827937">
    <w:abstractNumId w:val="5"/>
  </w:num>
  <w:num w:numId="10" w16cid:durableId="1603033207">
    <w:abstractNumId w:val="5"/>
  </w:num>
  <w:num w:numId="11" w16cid:durableId="915280643">
    <w:abstractNumId w:val="5"/>
  </w:num>
  <w:num w:numId="12" w16cid:durableId="741954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04"/>
    <w:rsid w:val="000437AE"/>
    <w:rsid w:val="000A2571"/>
    <w:rsid w:val="000A2F7A"/>
    <w:rsid w:val="00157550"/>
    <w:rsid w:val="001742C0"/>
    <w:rsid w:val="00182CA7"/>
    <w:rsid w:val="001A3AF5"/>
    <w:rsid w:val="001B2A11"/>
    <w:rsid w:val="00242F50"/>
    <w:rsid w:val="002A3A91"/>
    <w:rsid w:val="002A4F12"/>
    <w:rsid w:val="002C3498"/>
    <w:rsid w:val="003008E3"/>
    <w:rsid w:val="00306322"/>
    <w:rsid w:val="00315AD7"/>
    <w:rsid w:val="00346D2A"/>
    <w:rsid w:val="00353A2C"/>
    <w:rsid w:val="00355D2F"/>
    <w:rsid w:val="0043007D"/>
    <w:rsid w:val="0045088D"/>
    <w:rsid w:val="00465D89"/>
    <w:rsid w:val="004860A7"/>
    <w:rsid w:val="004B1829"/>
    <w:rsid w:val="004B42A9"/>
    <w:rsid w:val="004F3F9E"/>
    <w:rsid w:val="00535609"/>
    <w:rsid w:val="00553010"/>
    <w:rsid w:val="005A58F7"/>
    <w:rsid w:val="005C2F13"/>
    <w:rsid w:val="005F1FE3"/>
    <w:rsid w:val="0061449F"/>
    <w:rsid w:val="0061656F"/>
    <w:rsid w:val="006A1A2A"/>
    <w:rsid w:val="006A1FA4"/>
    <w:rsid w:val="006B4AFF"/>
    <w:rsid w:val="006D29D7"/>
    <w:rsid w:val="006E2B04"/>
    <w:rsid w:val="007A26A7"/>
    <w:rsid w:val="007D29E7"/>
    <w:rsid w:val="007F497B"/>
    <w:rsid w:val="008C04C7"/>
    <w:rsid w:val="008D6411"/>
    <w:rsid w:val="00936C41"/>
    <w:rsid w:val="00962E06"/>
    <w:rsid w:val="00975B50"/>
    <w:rsid w:val="00991A4F"/>
    <w:rsid w:val="009A1B3B"/>
    <w:rsid w:val="009E7A30"/>
    <w:rsid w:val="00A14B43"/>
    <w:rsid w:val="00A25ED1"/>
    <w:rsid w:val="00A2626B"/>
    <w:rsid w:val="00A52166"/>
    <w:rsid w:val="00A6405D"/>
    <w:rsid w:val="00A73FDA"/>
    <w:rsid w:val="00A74EE4"/>
    <w:rsid w:val="00A97528"/>
    <w:rsid w:val="00AB203F"/>
    <w:rsid w:val="00AD0694"/>
    <w:rsid w:val="00B60321"/>
    <w:rsid w:val="00B633D7"/>
    <w:rsid w:val="00B93099"/>
    <w:rsid w:val="00B94F2A"/>
    <w:rsid w:val="00C345AD"/>
    <w:rsid w:val="00C951D0"/>
    <w:rsid w:val="00CD78FD"/>
    <w:rsid w:val="00CE6C06"/>
    <w:rsid w:val="00D2123B"/>
    <w:rsid w:val="00D338A6"/>
    <w:rsid w:val="00D349EE"/>
    <w:rsid w:val="00D5778C"/>
    <w:rsid w:val="00D61B7A"/>
    <w:rsid w:val="00D81602"/>
    <w:rsid w:val="00DE02B8"/>
    <w:rsid w:val="00DE06CD"/>
    <w:rsid w:val="00E40463"/>
    <w:rsid w:val="00E724C5"/>
    <w:rsid w:val="00EA19DD"/>
    <w:rsid w:val="00EA437F"/>
    <w:rsid w:val="00EB4B37"/>
    <w:rsid w:val="00EB6915"/>
    <w:rsid w:val="00F21708"/>
    <w:rsid w:val="00F409E8"/>
    <w:rsid w:val="00F60840"/>
    <w:rsid w:val="00F77BA2"/>
    <w:rsid w:val="00F86AB5"/>
    <w:rsid w:val="00FA5416"/>
    <w:rsid w:val="00FF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51F2B"/>
  <w15:chartTrackingRefBased/>
  <w15:docId w15:val="{4DDE6117-649E-4AF5-8DCF-F8FA923AC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2CA7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182CA7"/>
    <w:pPr>
      <w:numPr>
        <w:ilvl w:val="1"/>
      </w:numPr>
      <w:spacing w:before="120" w:after="256" w:line="360" w:lineRule="auto"/>
      <w:ind w:right="386"/>
      <w:outlineLvl w:val="1"/>
    </w:pPr>
    <w:rPr>
      <w:rFonts w:ascii="Times New Roman" w:hAnsi="Times New Roman"/>
      <w:b/>
      <w:color w:val="000000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182CA7"/>
    <w:pPr>
      <w:keepNext/>
      <w:keepLines/>
      <w:numPr>
        <w:ilvl w:val="2"/>
        <w:numId w:val="3"/>
      </w:numPr>
      <w:spacing w:before="40" w:after="0" w:line="360" w:lineRule="auto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CA7"/>
    <w:pPr>
      <w:keepNext/>
      <w:keepLines/>
      <w:numPr>
        <w:ilvl w:val="3"/>
        <w:numId w:val="3"/>
      </w:numPr>
      <w:spacing w:before="40" w:after="0" w:line="36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CA7"/>
    <w:pPr>
      <w:keepNext/>
      <w:keepLines/>
      <w:numPr>
        <w:ilvl w:val="4"/>
        <w:numId w:val="3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CA7"/>
    <w:pPr>
      <w:keepNext/>
      <w:keepLines/>
      <w:numPr>
        <w:ilvl w:val="5"/>
        <w:numId w:val="3"/>
      </w:numPr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CA7"/>
    <w:pPr>
      <w:keepNext/>
      <w:keepLines/>
      <w:numPr>
        <w:ilvl w:val="6"/>
        <w:numId w:val="3"/>
      </w:numPr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CA7"/>
    <w:pPr>
      <w:keepNext/>
      <w:keepLines/>
      <w:numPr>
        <w:ilvl w:val="7"/>
        <w:numId w:val="3"/>
      </w:numPr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CA7"/>
    <w:pPr>
      <w:keepNext/>
      <w:keepLines/>
      <w:numPr>
        <w:ilvl w:val="8"/>
        <w:numId w:val="3"/>
      </w:numPr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82CA7"/>
    <w:pPr>
      <w:spacing w:before="0" w:line="360" w:lineRule="auto"/>
      <w:jc w:val="center"/>
      <w:outlineLvl w:val="9"/>
    </w:pPr>
    <w:rPr>
      <w:rFonts w:ascii="Times New Roman" w:eastAsia="Times New Roman" w:hAnsi="Times New Roman" w:cs="Times New Roman"/>
      <w:b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82CA7"/>
    <w:rPr>
      <w:rFonts w:ascii="Times New Roman" w:eastAsiaTheme="majorEastAsia" w:hAnsi="Times New Roman" w:cstheme="majorBidi"/>
      <w:b/>
      <w:color w:val="000000"/>
      <w:sz w:val="32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82CA7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82CA7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2CA7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2CA7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2CA7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2CA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82C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List Paragraph"/>
    <w:basedOn w:val="a"/>
    <w:uiPriority w:val="99"/>
    <w:qFormat/>
    <w:rsid w:val="00182CA7"/>
    <w:pPr>
      <w:spacing w:after="120" w:line="360" w:lineRule="auto"/>
      <w:ind w:left="720" w:firstLine="709"/>
      <w:jc w:val="both"/>
    </w:pPr>
    <w:rPr>
      <w:rFonts w:ascii="Times New Roman" w:eastAsia="Calibri" w:hAnsi="Times New Roman" w:cs="Calibri"/>
      <w:sz w:val="28"/>
    </w:rPr>
  </w:style>
  <w:style w:type="paragraph" w:customStyle="1" w:styleId="a5">
    <w:name w:val="ГОСТ Текст"/>
    <w:basedOn w:val="a"/>
    <w:link w:val="a6"/>
    <w:qFormat/>
    <w:rsid w:val="005C2F1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11">
    <w:name w:val="ГОСТ Заголовок 1"/>
    <w:basedOn w:val="1"/>
    <w:next w:val="a5"/>
    <w:link w:val="12"/>
    <w:qFormat/>
    <w:rsid w:val="00E40463"/>
    <w:pPr>
      <w:spacing w:before="0"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  <w:sz w:val="28"/>
    </w:rPr>
  </w:style>
  <w:style w:type="character" w:customStyle="1" w:styleId="a6">
    <w:name w:val="ГОСТ Текст Знак"/>
    <w:basedOn w:val="a0"/>
    <w:link w:val="a5"/>
    <w:rsid w:val="005C2F13"/>
    <w:rPr>
      <w:rFonts w:ascii="Times New Roman" w:hAnsi="Times New Roman"/>
      <w:sz w:val="28"/>
    </w:rPr>
  </w:style>
  <w:style w:type="paragraph" w:customStyle="1" w:styleId="21">
    <w:name w:val="ГОСТ Заголовок 2"/>
    <w:basedOn w:val="2"/>
    <w:next w:val="a5"/>
    <w:link w:val="22"/>
    <w:qFormat/>
    <w:rsid w:val="00E40463"/>
    <w:pPr>
      <w:spacing w:before="0" w:after="0" w:line="240" w:lineRule="auto"/>
      <w:ind w:right="0"/>
    </w:pPr>
    <w:rPr>
      <w:rFonts w:eastAsia="Times New Roman" w:cs="Times New Roman"/>
      <w:sz w:val="28"/>
    </w:rPr>
  </w:style>
  <w:style w:type="character" w:customStyle="1" w:styleId="12">
    <w:name w:val="ГОСТ Заголовок 1 Знак"/>
    <w:basedOn w:val="10"/>
    <w:link w:val="11"/>
    <w:rsid w:val="00E40463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customStyle="1" w:styleId="31">
    <w:name w:val="ГОСТ Заголовок 3"/>
    <w:basedOn w:val="3"/>
    <w:next w:val="a5"/>
    <w:link w:val="32"/>
    <w:qFormat/>
    <w:rsid w:val="00E40463"/>
    <w:pPr>
      <w:spacing w:before="0" w:line="240" w:lineRule="auto"/>
      <w:jc w:val="left"/>
    </w:pPr>
    <w:rPr>
      <w:rFonts w:eastAsia="Times New Roman" w:cs="Times New Roman"/>
    </w:rPr>
  </w:style>
  <w:style w:type="character" w:customStyle="1" w:styleId="22">
    <w:name w:val="ГОСТ Заголовок 2 Знак"/>
    <w:basedOn w:val="20"/>
    <w:link w:val="21"/>
    <w:rsid w:val="00E40463"/>
    <w:rPr>
      <w:rFonts w:ascii="Times New Roman" w:eastAsiaTheme="majorEastAsia" w:hAnsi="Times New Roman" w:cstheme="majorBidi"/>
      <w:b/>
      <w:color w:val="000000"/>
      <w:sz w:val="32"/>
      <w:szCs w:val="26"/>
      <w:lang w:eastAsia="ru-RU"/>
    </w:rPr>
  </w:style>
  <w:style w:type="paragraph" w:styleId="a7">
    <w:name w:val="header"/>
    <w:basedOn w:val="a"/>
    <w:link w:val="a8"/>
    <w:uiPriority w:val="99"/>
    <w:unhideWhenUsed/>
    <w:rsid w:val="00C9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32">
    <w:name w:val="ГОСТ Заголовок 3 Знак"/>
    <w:basedOn w:val="30"/>
    <w:link w:val="31"/>
    <w:rsid w:val="00E4046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a8">
    <w:name w:val="Верхний колонтитул Знак"/>
    <w:basedOn w:val="a0"/>
    <w:link w:val="a7"/>
    <w:uiPriority w:val="99"/>
    <w:rsid w:val="00C951D0"/>
  </w:style>
  <w:style w:type="paragraph" w:styleId="a9">
    <w:name w:val="footer"/>
    <w:basedOn w:val="a"/>
    <w:link w:val="aa"/>
    <w:uiPriority w:val="99"/>
    <w:unhideWhenUsed/>
    <w:rsid w:val="00C9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951D0"/>
  </w:style>
  <w:style w:type="paragraph" w:styleId="13">
    <w:name w:val="toc 1"/>
    <w:basedOn w:val="a"/>
    <w:next w:val="a"/>
    <w:autoRedefine/>
    <w:uiPriority w:val="39"/>
    <w:unhideWhenUsed/>
    <w:rsid w:val="00F60840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character" w:styleId="ab">
    <w:name w:val="Hyperlink"/>
    <w:basedOn w:val="a0"/>
    <w:uiPriority w:val="99"/>
    <w:unhideWhenUsed/>
    <w:rsid w:val="00F60840"/>
    <w:rPr>
      <w:color w:val="0563C1" w:themeColor="hyperlink"/>
      <w:u w:val="single"/>
    </w:rPr>
  </w:style>
  <w:style w:type="paragraph" w:styleId="ac">
    <w:name w:val="caption"/>
    <w:basedOn w:val="a"/>
    <w:next w:val="a5"/>
    <w:uiPriority w:val="35"/>
    <w:unhideWhenUsed/>
    <w:qFormat/>
    <w:rsid w:val="00A2626B"/>
    <w:pPr>
      <w:spacing w:after="0" w:line="240" w:lineRule="auto"/>
      <w:jc w:val="center"/>
    </w:pPr>
    <w:rPr>
      <w:rFonts w:ascii="Times New Roman" w:eastAsia="Times New Roman" w:hAnsi="Times New Roman" w:cs="Times New Roman"/>
      <w:iCs/>
      <w:color w:val="000000" w:themeColor="text1"/>
      <w:sz w:val="24"/>
      <w:szCs w:val="18"/>
    </w:rPr>
  </w:style>
  <w:style w:type="table" w:styleId="ad">
    <w:name w:val="Table Grid"/>
    <w:basedOn w:val="a1"/>
    <w:uiPriority w:val="39"/>
    <w:rsid w:val="0017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Simple 1"/>
    <w:basedOn w:val="a1"/>
    <w:uiPriority w:val="99"/>
    <w:semiHidden/>
    <w:unhideWhenUsed/>
    <w:rsid w:val="00EB691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ae">
    <w:name w:val="ГОСТ.Черный"/>
    <w:basedOn w:val="a1"/>
    <w:uiPriority w:val="99"/>
    <w:rsid w:val="00EB4B37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936C4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ssW\OneDrive\&#1044;&#1086;&#1082;&#1091;&#1084;&#1077;&#1085;&#1090;&#1099;\&#1053;&#1072;&#1089;&#1090;&#1088;&#1072;&#1080;&#1074;&#1072;&#1077;&#1084;&#1099;&#1077;%20&#1096;&#1072;&#1073;&#1083;&#1086;&#1085;&#1099;%20Office\&#1064;&#1072;&#1073;&#1083;&#1086;&#1085;%20&#1087;&#1086;&#1103;&#1089;&#1085;&#1080;&#1090;&#1077;&#1083;&#1100;&#1085;&#1086;&#1081;%20&#1079;&#1072;&#1087;&#1080;&#1089;&#1082;&#1080;%20&#1089;%20&#1084;&#1072;&#1082;&#1088;&#1086;&#1089;&#1072;&#1084;&#1080;%20-%20&#1089;%20&#1091;&#1082;&#1072;&#1079;&#1072;&#1085;&#1080;&#1077;&#1084;%20&#1076;&#1083;&#1103;%20&#1048;&#1048;%20&#1072;&#1075;&#1077;&#1085;&#1090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пояснительной записки с макросами - с указанием для ИИ агента.dotm</Template>
  <TotalTime>0</TotalTime>
  <Pages>12</Pages>
  <Words>2358</Words>
  <Characters>13442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Чайковский</dc:creator>
  <cp:keywords/>
  <dc:description/>
  <cp:lastModifiedBy>Александр Чайковский</cp:lastModifiedBy>
  <cp:revision>2</cp:revision>
  <dcterms:created xsi:type="dcterms:W3CDTF">2026-03-18T14:13:00Z</dcterms:created>
  <dcterms:modified xsi:type="dcterms:W3CDTF">2026-03-18T14:13:00Z</dcterms:modified>
</cp:coreProperties>
</file>