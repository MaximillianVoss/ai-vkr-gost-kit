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C236" w14:textId="77777777" w:rsidR="001F2D69" w:rsidRDefault="001F2D69">
      <w:pPr>
        <w:pStyle w:val="a5"/>
        <w:jc w:val="left"/>
      </w:pPr>
    </w:p>
    <w:p w14:paraId="48D46743" w14:textId="77777777" w:rsidR="001F2D69" w:rsidRDefault="001F2D69">
      <w:pPr>
        <w:pStyle w:val="a5"/>
        <w:jc w:val="left"/>
      </w:pPr>
    </w:p>
    <w:p w14:paraId="178A406C" w14:textId="77777777" w:rsidR="001F2D69" w:rsidRDefault="00564E5D">
      <w:pPr>
        <w:pStyle w:val="a5"/>
        <w:jc w:val="center"/>
        <w:outlineLvl w:val="0"/>
      </w:pPr>
      <w:bookmarkStart w:id="0" w:name="_Toc224580925"/>
      <w:r>
        <w:rPr>
          <w:b/>
          <w:sz w:val="32"/>
        </w:rPr>
        <w:t>ПРОФИЛЬ ДЛЯ ИИ-АГЕНТА ПО ПОДГОТОВКЕ ВКР</w:t>
      </w:r>
      <w:bookmarkEnd w:id="0"/>
    </w:p>
    <w:p w14:paraId="2DD622DD" w14:textId="77777777" w:rsidR="001F2D69" w:rsidRDefault="00564E5D">
      <w:pPr>
        <w:pStyle w:val="a5"/>
        <w:jc w:val="center"/>
      </w:pPr>
      <w:r>
        <w:t>Редактируемый Word-образец на базе пользовательского шаблона и ГОСТ-профиля.</w:t>
      </w:r>
    </w:p>
    <w:p w14:paraId="0B043189" w14:textId="77777777" w:rsidR="001F2D69" w:rsidRDefault="001F2D69">
      <w:pPr>
        <w:pStyle w:val="a5"/>
        <w:jc w:val="left"/>
      </w:pPr>
    </w:p>
    <w:p w14:paraId="3AECFF8E" w14:textId="77777777" w:rsidR="001F2D69" w:rsidRDefault="001F2D69">
      <w:pPr>
        <w:pStyle w:val="a5"/>
        <w:jc w:val="left"/>
      </w:pPr>
    </w:p>
    <w:p w14:paraId="3114B990" w14:textId="77777777" w:rsidR="001F2D69" w:rsidRDefault="001F2D69">
      <w:pPr>
        <w:pStyle w:val="a5"/>
        <w:jc w:val="left"/>
      </w:pPr>
    </w:p>
    <w:p w14:paraId="031F8E07" w14:textId="77777777" w:rsidR="001F2D69" w:rsidRDefault="00564E5D">
      <w:pPr>
        <w:pStyle w:val="a5"/>
        <w:jc w:val="left"/>
      </w:pPr>
      <w:r>
        <w:rPr>
          <w:b/>
        </w:rPr>
        <w:t>Тема работы: [вписать точную тему]</w:t>
      </w:r>
    </w:p>
    <w:p w14:paraId="6C98454F" w14:textId="77777777" w:rsidR="001F2D69" w:rsidRDefault="00564E5D">
      <w:pPr>
        <w:pStyle w:val="a5"/>
        <w:jc w:val="left"/>
      </w:pPr>
      <w:r>
        <w:t>Тип работы: [ВКР / курсовая работа / дипломный проект / пояснительная записка]</w:t>
      </w:r>
    </w:p>
    <w:p w14:paraId="28A7CC55" w14:textId="77777777" w:rsidR="001F2D69" w:rsidRDefault="00564E5D">
      <w:pPr>
        <w:pStyle w:val="a5"/>
        <w:jc w:val="left"/>
      </w:pPr>
      <w:r>
        <w:t>Образовательная организация: [вписать название]</w:t>
      </w:r>
    </w:p>
    <w:p w14:paraId="4856A12F" w14:textId="77777777" w:rsidR="001F2D69" w:rsidRDefault="00564E5D">
      <w:pPr>
        <w:pStyle w:val="a5"/>
        <w:jc w:val="left"/>
      </w:pPr>
      <w:r>
        <w:t>Кафедра / отделение: [вписать]</w:t>
      </w:r>
    </w:p>
    <w:p w14:paraId="3E726CC7" w14:textId="77777777" w:rsidR="001F2D69" w:rsidRDefault="00564E5D">
      <w:pPr>
        <w:pStyle w:val="a5"/>
        <w:jc w:val="left"/>
      </w:pPr>
      <w:r>
        <w:t>Автор: [ФИО]</w:t>
      </w:r>
    </w:p>
    <w:p w14:paraId="46C3ECED" w14:textId="77777777" w:rsidR="001F2D69" w:rsidRDefault="00564E5D">
      <w:pPr>
        <w:pStyle w:val="a5"/>
        <w:jc w:val="left"/>
      </w:pPr>
      <w:r>
        <w:t>Руководитель: [ФИО]</w:t>
      </w:r>
    </w:p>
    <w:p w14:paraId="656529BF" w14:textId="77777777" w:rsidR="001F2D69" w:rsidRDefault="00564E5D">
      <w:pPr>
        <w:pStyle w:val="a5"/>
        <w:jc w:val="left"/>
      </w:pPr>
      <w:r>
        <w:t>Группа: [номер группы]</w:t>
      </w:r>
    </w:p>
    <w:p w14:paraId="74FF6292" w14:textId="77777777" w:rsidR="001F2D69" w:rsidRDefault="00564E5D">
      <w:pPr>
        <w:pStyle w:val="a5"/>
        <w:jc w:val="left"/>
      </w:pPr>
      <w:r>
        <w:t>Год: [год оформления]</w:t>
      </w:r>
    </w:p>
    <w:p w14:paraId="0475613F" w14:textId="77777777" w:rsidR="001F2D69" w:rsidRDefault="00564E5D">
      <w:r>
        <w:br w:type="page"/>
      </w:r>
    </w:p>
    <w:p w14:paraId="26205813" w14:textId="77777777" w:rsidR="001F2D69" w:rsidRDefault="00564E5D">
      <w:pPr>
        <w:pStyle w:val="a5"/>
        <w:jc w:val="center"/>
        <w:outlineLvl w:val="0"/>
      </w:pPr>
      <w:bookmarkStart w:id="1" w:name="_Toc224580926"/>
      <w:r>
        <w:rPr>
          <w:b/>
        </w:rPr>
        <w:lastRenderedPageBreak/>
        <w:t>СОДЕРЖАНИЕ</w:t>
      </w:r>
      <w:bookmarkEnd w:id="1"/>
    </w:p>
    <w:p w14:paraId="7044270C" w14:textId="318BC572" w:rsidR="00C52AC4" w:rsidRDefault="00564E5D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4580925" w:history="1">
        <w:r w:rsidR="00C52AC4" w:rsidRPr="00F21D91">
          <w:rPr>
            <w:rStyle w:val="ab"/>
            <w:rFonts w:eastAsiaTheme="majorEastAsia"/>
            <w:b/>
            <w:noProof/>
          </w:rPr>
          <w:t>ПРОФИЛЬ ДЛЯ ИИ-АГЕНТА ПО ПОДГОТОВКЕ ВКР</w:t>
        </w:r>
        <w:r w:rsidR="00C52AC4">
          <w:rPr>
            <w:noProof/>
            <w:webHidden/>
          </w:rPr>
          <w:tab/>
        </w:r>
        <w:r w:rsidR="00C52AC4">
          <w:rPr>
            <w:noProof/>
            <w:webHidden/>
          </w:rPr>
          <w:fldChar w:fldCharType="begin"/>
        </w:r>
        <w:r w:rsidR="00C52AC4">
          <w:rPr>
            <w:noProof/>
            <w:webHidden/>
          </w:rPr>
          <w:instrText xml:space="preserve"> PAGEREF _Toc224580925 \h </w:instrText>
        </w:r>
        <w:r w:rsidR="00C52AC4">
          <w:rPr>
            <w:noProof/>
            <w:webHidden/>
          </w:rPr>
        </w:r>
        <w:r w:rsidR="00C52AC4">
          <w:rPr>
            <w:noProof/>
            <w:webHidden/>
          </w:rPr>
          <w:fldChar w:fldCharType="separate"/>
        </w:r>
        <w:r w:rsidR="00C52AC4">
          <w:rPr>
            <w:noProof/>
            <w:webHidden/>
          </w:rPr>
          <w:t>1</w:t>
        </w:r>
        <w:r w:rsidR="00C52AC4">
          <w:rPr>
            <w:noProof/>
            <w:webHidden/>
          </w:rPr>
          <w:fldChar w:fldCharType="end"/>
        </w:r>
      </w:hyperlink>
    </w:p>
    <w:p w14:paraId="019AE4AF" w14:textId="7734DF94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26" w:history="1">
        <w:r w:rsidRPr="00F21D91">
          <w:rPr>
            <w:rStyle w:val="ab"/>
            <w:rFonts w:eastAsiaTheme="majorEastAsia"/>
            <w:b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43C1A7" w14:textId="2F100B66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27" w:history="1">
        <w:r w:rsidRPr="00F21D91">
          <w:rPr>
            <w:rStyle w:val="ab"/>
            <w:rFonts w:eastAsiaTheme="majorEastAsia"/>
            <w:b/>
            <w:noProof/>
          </w:rPr>
          <w:t>1.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68E05C" w14:textId="1E9BE8DD" w:rsidR="00C52AC4" w:rsidRDefault="00C52AC4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28" w:history="1">
        <w:r w:rsidRPr="00F21D91">
          <w:rPr>
            <w:rStyle w:val="ab"/>
            <w:b/>
            <w:noProof/>
          </w:rPr>
          <w:t>1.1 Что пользователь должен заполнить перед отправкой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7413B5" w14:textId="02C27CCD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29" w:history="1">
        <w:r w:rsidRPr="00F21D91">
          <w:rPr>
            <w:rStyle w:val="ab"/>
            <w:rFonts w:eastAsiaTheme="majorEastAsia"/>
            <w:b/>
            <w:noProof/>
          </w:rPr>
          <w:t>2. ОБЯЗАТЕЛЬНЫЕ ТРЕБОВАНИЯ ОФОРМЛЕНИЯ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24E6BE" w14:textId="2E8EA8AC" w:rsidR="00C52AC4" w:rsidRDefault="00C52AC4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0" w:history="1">
        <w:r w:rsidRPr="00F21D91">
          <w:rPr>
            <w:rStyle w:val="ab"/>
            <w:b/>
            <w:noProof/>
          </w:rPr>
          <w:t>2.1 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B4AE49" w14:textId="67EBF7DD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1" w:history="1">
        <w:r w:rsidRPr="00F21D91">
          <w:rPr>
            <w:rStyle w:val="ab"/>
            <w:rFonts w:eastAsiaTheme="majorEastAsia"/>
            <w:b/>
            <w:noProof/>
          </w:rPr>
          <w:t>3. РЕКОМЕНДУЕМАЯ СТРУКТУРА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F0742" w14:textId="6587D509" w:rsidR="00C52AC4" w:rsidRDefault="00C52AC4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2" w:history="1">
        <w:r w:rsidRPr="00F21D91">
          <w:rPr>
            <w:rStyle w:val="ab"/>
            <w:b/>
            <w:noProof/>
          </w:rPr>
          <w:t>3.1 Рекомендуемая структура ИТ-проекта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62632" w14:textId="777EB326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3" w:history="1">
        <w:r w:rsidRPr="00F21D91">
          <w:rPr>
            <w:rStyle w:val="ab"/>
            <w:rFonts w:eastAsiaTheme="majorEastAsia"/>
            <w:b/>
            <w:noProof/>
          </w:rPr>
          <w:t>4. ТАБЛИЦЫ, РИСУНКИ, ПРИЛОЖЕНИЯ И ЛИСТИНГИ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C44758" w14:textId="1FC020AB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4" w:history="1">
        <w:r w:rsidRPr="00F21D91">
          <w:rPr>
            <w:rStyle w:val="ab"/>
            <w:rFonts w:eastAsiaTheme="majorEastAsia"/>
            <w:b/>
            <w:noProof/>
          </w:rPr>
          <w:t>5. КОМАНДЫ АВТОМАТИЗАЦИИ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F1EC7D" w14:textId="4E95DDD9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5" w:history="1">
        <w:r w:rsidRPr="00F21D91">
          <w:rPr>
            <w:rStyle w:val="ab"/>
            <w:rFonts w:eastAsiaTheme="majorEastAsia"/>
            <w:b/>
            <w:noProof/>
          </w:rPr>
          <w:t>6. ЧЕК-ЛИСТ ПЕРЕД ФИНАЛЬНОЙ СДАЧЕЙ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0A3215" w14:textId="7171E2C4" w:rsidR="00C52AC4" w:rsidRDefault="00C52AC4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580936" w:history="1">
        <w:r w:rsidRPr="00F21D91">
          <w:rPr>
            <w:rStyle w:val="ab"/>
            <w:rFonts w:eastAsiaTheme="majorEastAsia"/>
            <w:b/>
            <w:noProof/>
          </w:rPr>
          <w:t>7. ЗАПРЕТЫ ДЛЯ 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_Toc224580936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DF8E7E" w14:textId="0A300BBA" w:rsidR="001F2D69" w:rsidRDefault="00564E5D">
      <w:pPr>
        <w:pStyle w:val="a5"/>
        <w:jc w:val="left"/>
      </w:pPr>
      <w:r>
        <w:fldChar w:fldCharType="end"/>
      </w:r>
    </w:p>
    <w:p w14:paraId="386A5D74" w14:textId="77777777" w:rsidR="001F2D69" w:rsidRDefault="00564E5D">
      <w:r>
        <w:br w:type="page"/>
      </w:r>
    </w:p>
    <w:p w14:paraId="638FF146" w14:textId="77777777" w:rsidR="001F2D69" w:rsidRDefault="00564E5D">
      <w:pPr>
        <w:pStyle w:val="a5"/>
        <w:jc w:val="center"/>
        <w:outlineLvl w:val="0"/>
      </w:pPr>
      <w:bookmarkStart w:id="2" w:name="_Toc224580927"/>
      <w:r>
        <w:rPr>
          <w:b/>
        </w:rPr>
        <w:lastRenderedPageBreak/>
        <w:t>1. НАЗНАЧЕНИЕ ДОКУМЕНТА</w:t>
      </w:r>
      <w:bookmarkEnd w:id="2"/>
    </w:p>
    <w:p w14:paraId="2427E4DF" w14:textId="77777777" w:rsidR="001F2D69" w:rsidRDefault="00564E5D">
      <w:pPr>
        <w:pStyle w:val="a5"/>
      </w:pPr>
      <w:r>
        <w:t>Универсальная инструкция для любого ИИ-клиента по подготовке, написанию и оформлению ВКР, курсовой работы, дипломного проекта или пояснительной записки с учетом пользовательского шаблона и методических указаний.</w:t>
      </w:r>
    </w:p>
    <w:p w14:paraId="2983FBB5" w14:textId="77777777" w:rsidR="001F2D69" w:rsidRDefault="00564E5D">
      <w:pPr>
        <w:pStyle w:val="a5"/>
      </w:pPr>
      <w:r>
        <w:t>Документ всегда должен создаваться на основе пользовательского шаблона .dotm. Сначала использовать стили шаблона, затем проверять визуальное соответствие ГОСТ и методическим указаниям.</w:t>
      </w:r>
    </w:p>
    <w:p w14:paraId="475C072D" w14:textId="77777777" w:rsidR="001F2D69" w:rsidRDefault="00564E5D">
      <w:pPr>
        <w:pStyle w:val="a5"/>
      </w:pPr>
      <w:r>
        <w:t>Другой ИИ-агент должен сначала использовать этот CLI для чтения стилей шаблона, создания .docx из .dotm, применения ГОСТ-профиля, обновления оглавления и экспорта PDF, а уже затем тратить токены на смысловую правку текста.</w:t>
      </w:r>
    </w:p>
    <w:p w14:paraId="308C1A92" w14:textId="77777777" w:rsidR="001F2D69" w:rsidRDefault="00564E5D">
      <w:pPr>
        <w:pStyle w:val="a5"/>
        <w:jc w:val="left"/>
        <w:outlineLvl w:val="1"/>
      </w:pPr>
      <w:bookmarkStart w:id="3" w:name="_Toc224580928"/>
      <w:r>
        <w:rPr>
          <w:b/>
        </w:rPr>
        <w:t>1.1 Что пользователь должен заполнить перед отправкой ИИ</w:t>
      </w:r>
      <w:bookmarkEnd w:id="3"/>
    </w:p>
    <w:p w14:paraId="09E428FC" w14:textId="77777777" w:rsidR="001F2D69" w:rsidRDefault="00564E5D">
      <w:pPr>
        <w:pStyle w:val="a5"/>
      </w:pPr>
      <w:r>
        <w:t>work_type: Тип документа: ВКР, курсовая работа, дипломный проект, пояснительная записка.</w:t>
      </w:r>
    </w:p>
    <w:p w14:paraId="11050C23" w14:textId="77777777" w:rsidR="001F2D69" w:rsidRDefault="00564E5D">
      <w:pPr>
        <w:pStyle w:val="a5"/>
      </w:pPr>
      <w:r>
        <w:t>topic: Точная тема работы без самовольных переформулировок.</w:t>
      </w:r>
    </w:p>
    <w:p w14:paraId="09AF6439" w14:textId="77777777" w:rsidR="001F2D69" w:rsidRDefault="00564E5D">
      <w:pPr>
        <w:pStyle w:val="a5"/>
      </w:pPr>
      <w:r>
        <w:t>institution_name: Полное название образовательной организации.</w:t>
      </w:r>
    </w:p>
    <w:p w14:paraId="28A49974" w14:textId="77777777" w:rsidR="001F2D69" w:rsidRDefault="00564E5D">
      <w:pPr>
        <w:pStyle w:val="a5"/>
      </w:pPr>
      <w:r>
        <w:t>department_name: Кафедра, отделение или цикловая комиссия.</w:t>
      </w:r>
    </w:p>
    <w:p w14:paraId="4D9FBA33" w14:textId="77777777" w:rsidR="001F2D69" w:rsidRDefault="00564E5D">
      <w:pPr>
        <w:pStyle w:val="a5"/>
      </w:pPr>
      <w:r>
        <w:t>author_full_name: ФИО автора.</w:t>
      </w:r>
    </w:p>
    <w:p w14:paraId="03B7262D" w14:textId="77777777" w:rsidR="001F2D69" w:rsidRDefault="00564E5D">
      <w:pPr>
        <w:pStyle w:val="a5"/>
      </w:pPr>
      <w:r>
        <w:t>supervisor_full_name: ФИО руководителя.</w:t>
      </w:r>
    </w:p>
    <w:p w14:paraId="24403230" w14:textId="77777777" w:rsidR="001F2D69" w:rsidRDefault="00564E5D">
      <w:pPr>
        <w:pStyle w:val="a5"/>
      </w:pPr>
      <w:r>
        <w:t>group_name: Номер группы.</w:t>
      </w:r>
    </w:p>
    <w:p w14:paraId="4DD22ADC" w14:textId="77777777" w:rsidR="001F2D69" w:rsidRDefault="00564E5D">
      <w:pPr>
        <w:pStyle w:val="a5"/>
      </w:pPr>
      <w:r>
        <w:t>year: Год оформления.</w:t>
      </w:r>
    </w:p>
    <w:p w14:paraId="12C32872" w14:textId="77777777" w:rsidR="001F2D69" w:rsidRDefault="00564E5D">
      <w:pPr>
        <w:pStyle w:val="a5"/>
      </w:pPr>
      <w:r>
        <w:t>project_description: Краткое описание программного продукта, предметной области и результата разработки.</w:t>
      </w:r>
    </w:p>
    <w:p w14:paraId="63F34DD1" w14:textId="77777777" w:rsidR="001F2D69" w:rsidRDefault="00564E5D">
      <w:pPr>
        <w:pStyle w:val="a5"/>
      </w:pPr>
      <w:r>
        <w:t>technology_stack: Используемые технологии, языки, фреймворки, БД, инструменты.</w:t>
      </w:r>
    </w:p>
    <w:p w14:paraId="07FD31CE" w14:textId="77777777" w:rsidR="001F2D69" w:rsidRDefault="00564E5D">
      <w:pPr>
        <w:pStyle w:val="a5"/>
      </w:pPr>
      <w:r>
        <w:t>fact_sources: Файлы, репозиторий, спецификации, БД, скриншоты и иные подтверждаемые источники фактов.</w:t>
      </w:r>
    </w:p>
    <w:p w14:paraId="176C6E60" w14:textId="77777777" w:rsidR="001F2D69" w:rsidRDefault="00564E5D">
      <w:pPr>
        <w:pStyle w:val="a5"/>
      </w:pPr>
      <w:r>
        <w:t>screenshots: Скриншоты приложения с понятными именами и привязкой к разделам описания.</w:t>
      </w:r>
    </w:p>
    <w:p w14:paraId="35D317BE" w14:textId="77777777" w:rsidR="001F2D69" w:rsidRDefault="00564E5D">
      <w:pPr>
        <w:pStyle w:val="a5"/>
      </w:pPr>
      <w:r>
        <w:lastRenderedPageBreak/>
        <w:t>appendix_materials: Листинги кода, схемы, инструкции пользователя, диаграммы, дополнительные таблицы.</w:t>
      </w:r>
    </w:p>
    <w:p w14:paraId="7E4296B5" w14:textId="77777777" w:rsidR="001F2D69" w:rsidRDefault="00564E5D">
      <w:pPr>
        <w:pStyle w:val="a5"/>
        <w:jc w:val="center"/>
        <w:outlineLvl w:val="0"/>
      </w:pPr>
      <w:bookmarkStart w:id="4" w:name="_Toc224580929"/>
      <w:r>
        <w:rPr>
          <w:b/>
        </w:rPr>
        <w:t>2. ОБЯЗАТЕЛЬНЫЕ ТРЕБОВАНИЯ ОФОРМЛЕНИЯ</w:t>
      </w:r>
      <w:bookmarkEnd w:id="4"/>
    </w:p>
    <w:p w14:paraId="5B9C90EB" w14:textId="77777777" w:rsidR="001F2D69" w:rsidRDefault="00564E5D">
      <w:pPr>
        <w:pStyle w:val="a5"/>
      </w:pPr>
      <w:r>
        <w:t>Основной текст оформляется шрифтом Times New Roman 14 pt, межстрочный интервал 1.5, абзацный отступ 1.25 см, выравнивание по ширине.</w:t>
      </w:r>
    </w:p>
    <w:p w14:paraId="20706841" w14:textId="77777777" w:rsidR="001F2D69" w:rsidRDefault="00564E5D">
      <w:pPr>
        <w:pStyle w:val="a5"/>
      </w:pPr>
      <w:r>
        <w:t>Поля страницы: левое 30 мм, правое 15 мм, верхнее 20 мм, нижнее 20 мм.</w:t>
      </w:r>
    </w:p>
    <w:p w14:paraId="135C5A23" w14:textId="77777777" w:rsidR="001F2D69" w:rsidRDefault="00564E5D">
      <w:pPr>
        <w:pStyle w:val="a5"/>
      </w:pPr>
      <w:r>
        <w:t>Нумерация страниц арабская, положение bottom-right, печатать номер с раздела «ВВЕДЕНИЕ». Титульный лист и содержание входят в общий счет, но номер на них не печатается.</w:t>
      </w:r>
    </w:p>
    <w:p w14:paraId="58FA9FFE" w14:textId="77777777" w:rsidR="001F2D69" w:rsidRDefault="00564E5D">
      <w:pPr>
        <w:pStyle w:val="a5"/>
        <w:jc w:val="left"/>
        <w:outlineLvl w:val="1"/>
      </w:pPr>
      <w:bookmarkStart w:id="5" w:name="_Toc224580930"/>
      <w:r>
        <w:rPr>
          <w:b/>
        </w:rPr>
        <w:t>2.1 Оглавление</w:t>
      </w:r>
      <w:bookmarkEnd w:id="5"/>
    </w:p>
    <w:p w14:paraId="21D8C4B8" w14:textId="77777777" w:rsidR="001F2D69" w:rsidRDefault="00564E5D">
      <w:pPr>
        <w:pStyle w:val="a5"/>
      </w:pPr>
      <w:r>
        <w:t>Заголовок страницы оглавления и сами записи должны быть оформлены шрифтом Times New Roman 14 pt с межстрочным интервалом 1.5.</w:t>
      </w:r>
    </w:p>
    <w:p w14:paraId="13FF7A79" w14:textId="77777777" w:rsidR="001F2D69" w:rsidRDefault="00564E5D">
      <w:pPr>
        <w:pStyle w:val="a5"/>
      </w:pPr>
      <w:r>
        <w:t>- Введение</w:t>
      </w:r>
    </w:p>
    <w:p w14:paraId="4B0A2D34" w14:textId="77777777" w:rsidR="001F2D69" w:rsidRDefault="00564E5D">
      <w:pPr>
        <w:pStyle w:val="a5"/>
      </w:pPr>
      <w:r>
        <w:t>- Все главы</w:t>
      </w:r>
    </w:p>
    <w:p w14:paraId="6074F509" w14:textId="77777777" w:rsidR="001F2D69" w:rsidRDefault="00564E5D">
      <w:pPr>
        <w:pStyle w:val="a5"/>
      </w:pPr>
      <w:r>
        <w:t>- Все параграфы первого и второго уровня</w:t>
      </w:r>
    </w:p>
    <w:p w14:paraId="01E94F9D" w14:textId="77777777" w:rsidR="001F2D69" w:rsidRDefault="00564E5D">
      <w:pPr>
        <w:pStyle w:val="a5"/>
      </w:pPr>
      <w:r>
        <w:t>- Заключение</w:t>
      </w:r>
    </w:p>
    <w:p w14:paraId="6E9FD861" w14:textId="77777777" w:rsidR="001F2D69" w:rsidRDefault="00564E5D">
      <w:pPr>
        <w:pStyle w:val="a5"/>
      </w:pPr>
      <w:r>
        <w:t>- Список литературы</w:t>
      </w:r>
    </w:p>
    <w:p w14:paraId="053CF0BD" w14:textId="77777777" w:rsidR="001F2D69" w:rsidRDefault="00564E5D">
      <w:pPr>
        <w:pStyle w:val="a5"/>
      </w:pPr>
      <w:r>
        <w:t>- Приложения при наличии требования в конкретной работе</w:t>
      </w:r>
    </w:p>
    <w:p w14:paraId="0DEC31A5" w14:textId="77777777" w:rsidR="001F2D69" w:rsidRDefault="00564E5D">
      <w:pPr>
        <w:pStyle w:val="a5"/>
      </w:pPr>
      <w:r>
        <w:t>- Не оставлять оглавление в стандартном Word-стиле 10-11 pt.</w:t>
      </w:r>
    </w:p>
    <w:p w14:paraId="39393626" w14:textId="77777777" w:rsidR="001F2D69" w:rsidRDefault="00564E5D">
      <w:pPr>
        <w:pStyle w:val="a5"/>
      </w:pPr>
      <w:r>
        <w:t>- Не оставлять одинарный интервал в оглавлении.</w:t>
      </w:r>
    </w:p>
    <w:p w14:paraId="62DF13EA" w14:textId="77777777" w:rsidR="001F2D69" w:rsidRDefault="00564E5D">
      <w:pPr>
        <w:pStyle w:val="a5"/>
      </w:pPr>
      <w:r>
        <w:t>- Не печатать номер страницы на самой странице содержания.</w:t>
      </w:r>
    </w:p>
    <w:p w14:paraId="230BD61F" w14:textId="77777777" w:rsidR="001F2D69" w:rsidRDefault="00564E5D">
      <w:pPr>
        <w:pStyle w:val="a5"/>
        <w:jc w:val="center"/>
        <w:outlineLvl w:val="0"/>
      </w:pPr>
      <w:bookmarkStart w:id="6" w:name="_Toc224580931"/>
      <w:r>
        <w:rPr>
          <w:b/>
        </w:rPr>
        <w:t>3. РЕКОМЕНДУЕМАЯ СТРУКТУРА РАБОТЫ</w:t>
      </w:r>
      <w:bookmarkEnd w:id="6"/>
    </w:p>
    <w:p w14:paraId="18221C23" w14:textId="77777777" w:rsidR="001F2D69" w:rsidRDefault="00564E5D">
      <w:pPr>
        <w:pStyle w:val="a5"/>
      </w:pPr>
      <w:r>
        <w:t>- Титульный лист</w:t>
      </w:r>
    </w:p>
    <w:p w14:paraId="6F9E1905" w14:textId="77777777" w:rsidR="001F2D69" w:rsidRDefault="00564E5D">
      <w:pPr>
        <w:pStyle w:val="a5"/>
      </w:pPr>
      <w:r>
        <w:t>- Содержание</w:t>
      </w:r>
    </w:p>
    <w:p w14:paraId="1F32B866" w14:textId="77777777" w:rsidR="001F2D69" w:rsidRDefault="00564E5D">
      <w:pPr>
        <w:pStyle w:val="a5"/>
      </w:pPr>
      <w:r>
        <w:t>- Введение</w:t>
      </w:r>
    </w:p>
    <w:p w14:paraId="77D8E3F6" w14:textId="77777777" w:rsidR="001F2D69" w:rsidRDefault="00564E5D">
      <w:pPr>
        <w:pStyle w:val="a5"/>
      </w:pPr>
      <w:r>
        <w:t>- Основные главы</w:t>
      </w:r>
    </w:p>
    <w:p w14:paraId="56AE5C70" w14:textId="77777777" w:rsidR="001F2D69" w:rsidRDefault="00564E5D">
      <w:pPr>
        <w:pStyle w:val="a5"/>
      </w:pPr>
      <w:r>
        <w:t>- Заключение</w:t>
      </w:r>
    </w:p>
    <w:p w14:paraId="7A1D0921" w14:textId="77777777" w:rsidR="001F2D69" w:rsidRDefault="00564E5D">
      <w:pPr>
        <w:pStyle w:val="a5"/>
      </w:pPr>
      <w:r>
        <w:t>- Список литературы</w:t>
      </w:r>
    </w:p>
    <w:p w14:paraId="46F42C07" w14:textId="77777777" w:rsidR="001F2D69" w:rsidRDefault="00564E5D">
      <w:pPr>
        <w:pStyle w:val="a5"/>
      </w:pPr>
      <w:r>
        <w:lastRenderedPageBreak/>
        <w:t>- Приложения</w:t>
      </w:r>
    </w:p>
    <w:p w14:paraId="2049D7E5" w14:textId="77777777" w:rsidR="001F2D69" w:rsidRDefault="00564E5D">
      <w:pPr>
        <w:pStyle w:val="a5"/>
        <w:jc w:val="left"/>
        <w:outlineLvl w:val="1"/>
      </w:pPr>
      <w:bookmarkStart w:id="7" w:name="_Toc224580932"/>
      <w:r>
        <w:rPr>
          <w:b/>
        </w:rPr>
        <w:t>3.1 Рекомендуемая структура ИТ-проекта</w:t>
      </w:r>
      <w:bookmarkEnd w:id="7"/>
    </w:p>
    <w:p w14:paraId="4BEC2D61" w14:textId="77777777" w:rsidR="001F2D69" w:rsidRDefault="00564E5D">
      <w:pPr>
        <w:pStyle w:val="a5"/>
      </w:pPr>
      <w:r>
        <w:t>- ГЛАВА 1. Теоретические аспекты изучаемой проблемы</w:t>
      </w:r>
    </w:p>
    <w:p w14:paraId="3E95BD20" w14:textId="77777777" w:rsidR="001F2D69" w:rsidRDefault="00564E5D">
      <w:pPr>
        <w:pStyle w:val="a5"/>
      </w:pPr>
      <w:r>
        <w:t>- ГЛАВА 2. Проектирование структуры приложения</w:t>
      </w:r>
    </w:p>
    <w:p w14:paraId="11855B21" w14:textId="77777777" w:rsidR="001F2D69" w:rsidRDefault="00564E5D">
      <w:pPr>
        <w:pStyle w:val="a5"/>
      </w:pPr>
      <w:r>
        <w:t>- ГЛАВА 3. Реализация и тестирование приложения</w:t>
      </w:r>
    </w:p>
    <w:p w14:paraId="4405C70C" w14:textId="77777777" w:rsidR="001F2D69" w:rsidRDefault="00564E5D">
      <w:pPr>
        <w:pStyle w:val="a5"/>
      </w:pPr>
      <w:r>
        <w:t>- ГЛАВА 4. Расчет экономической эффективности проекта</w:t>
      </w:r>
    </w:p>
    <w:p w14:paraId="2CB1EAD5" w14:textId="77777777" w:rsidR="001F2D69" w:rsidRDefault="00564E5D">
      <w:pPr>
        <w:pStyle w:val="a5"/>
        <w:jc w:val="center"/>
        <w:outlineLvl w:val="0"/>
      </w:pPr>
      <w:bookmarkStart w:id="8" w:name="_Toc224580933"/>
      <w:r>
        <w:rPr>
          <w:b/>
        </w:rPr>
        <w:t>4. ТАБЛИЦЫ, РИСУНКИ, ПРИЛОЖЕНИЯ И ЛИСТИНГИ</w:t>
      </w:r>
      <w:bookmarkEnd w:id="8"/>
    </w:p>
    <w:p w14:paraId="408AAE31" w14:textId="77777777" w:rsidR="001F2D69" w:rsidRDefault="00564E5D">
      <w:pPr>
        <w:pStyle w:val="a5"/>
      </w:pPr>
      <w:r>
        <w:t>На каждую таблицу должна быть ссылка в тексте до ее появления.</w:t>
      </w:r>
    </w:p>
    <w:p w14:paraId="23496C36" w14:textId="77777777" w:rsidR="001F2D69" w:rsidRDefault="00564E5D">
      <w:pPr>
        <w:pStyle w:val="a5"/>
      </w:pPr>
      <w:r>
        <w:t>Подпись таблицы оформлять как «Таблица N», слово «Таблица» размещать right.</w:t>
      </w:r>
    </w:p>
    <w:p w14:paraId="52C9285C" w14:textId="77777777" w:rsidR="001F2D69" w:rsidRDefault="00564E5D">
      <w:pPr>
        <w:pStyle w:val="a5"/>
      </w:pPr>
      <w:r>
        <w:t>Подпись рисунка: Рис. N. Наименование рисунка.</w:t>
      </w:r>
    </w:p>
    <w:p w14:paraId="0A1E3BF9" w14:textId="77777777" w:rsidR="001F2D69" w:rsidRDefault="00564E5D">
      <w:pPr>
        <w:pStyle w:val="a5"/>
      </w:pPr>
      <w:r>
        <w:t>Каждое приложение начинается с новой страницы.</w:t>
      </w:r>
    </w:p>
    <w:p w14:paraId="44EF7E2C" w14:textId="77777777" w:rsidR="001F2D69" w:rsidRDefault="00564E5D">
      <w:pPr>
        <w:pStyle w:val="a5"/>
      </w:pPr>
      <w:r>
        <w:t>В правом верхнем углу писать 'Приложение А', 'Приложение Б' и далее.</w:t>
      </w:r>
    </w:p>
    <w:p w14:paraId="32C83919" w14:textId="77777777" w:rsidR="001F2D69" w:rsidRDefault="00564E5D">
      <w:pPr>
        <w:pStyle w:val="a5"/>
      </w:pPr>
      <w:r>
        <w:t>Листинги кода размещать в приложениях, а не в основной части, если иное не требует руководитель.</w:t>
      </w:r>
    </w:p>
    <w:p w14:paraId="46434920" w14:textId="77777777" w:rsidR="001F2D69" w:rsidRDefault="00564E5D">
      <w:pPr>
        <w:pStyle w:val="a5"/>
        <w:jc w:val="center"/>
        <w:outlineLvl w:val="0"/>
      </w:pPr>
      <w:bookmarkStart w:id="9" w:name="_Toc224580934"/>
      <w:r>
        <w:rPr>
          <w:b/>
        </w:rPr>
        <w:t>5. КОМАНДЫ АВТОМАТИЗАЦИИ WORD</w:t>
      </w:r>
      <w:bookmarkEnd w:id="9"/>
    </w:p>
    <w:p w14:paraId="1E5930AF" w14:textId="77777777" w:rsidR="001F2D69" w:rsidRDefault="00564E5D">
      <w:pPr>
        <w:pStyle w:val="a5"/>
      </w:pPr>
      <w:r>
        <w:t>Ниже приведены готовые команды для другого ИИ-агента.</w:t>
      </w:r>
    </w:p>
    <w:p w14:paraId="5EAD7E2B" w14:textId="77777777" w:rsidR="001F2D69" w:rsidRDefault="00564E5D">
      <w:pPr>
        <w:pStyle w:val="a5"/>
        <w:jc w:val="left"/>
      </w:pPr>
      <w:r>
        <w:t>python scripts/word_agent_toolkit.py inspect-template --template "C:/Users/FossW/OneDrive/Документы/Настраиваемые шаблоны Office/Шаблон пояснительной записки с макросами - с указанием для ИИ агента.dotm"</w:t>
      </w:r>
    </w:p>
    <w:p w14:paraId="40CE143C" w14:textId="77777777" w:rsidR="001F2D69" w:rsidRDefault="00564E5D">
      <w:pPr>
        <w:pStyle w:val="a5"/>
        <w:jc w:val="left"/>
      </w:pPr>
      <w:r>
        <w:t>python scripts/word_agent_toolkit.py create-from-template --template "C:/Users/FossW/OneDrive/Документы/Настраиваемые шаблоны Office/Шаблон пояснительной записки с макросами - с указанием для ИИ агента.dotm" --output tmp/docs/new-note.docx</w:t>
      </w:r>
    </w:p>
    <w:p w14:paraId="3CEB08C1" w14:textId="77777777" w:rsidR="001F2D69" w:rsidRDefault="00564E5D">
      <w:pPr>
        <w:pStyle w:val="a5"/>
        <w:jc w:val="left"/>
      </w:pPr>
      <w:r>
        <w:t>python scripts/word_agent_toolkit.py apply-gost --input tmp/docs/new-note.docx</w:t>
      </w:r>
    </w:p>
    <w:p w14:paraId="1FBBAE7B" w14:textId="77777777" w:rsidR="001F2D69" w:rsidRDefault="00564E5D">
      <w:pPr>
        <w:pStyle w:val="a5"/>
        <w:jc w:val="left"/>
      </w:pPr>
      <w:r>
        <w:t>python scripts/word_agent_toolkit.py refresh-fields --input tmp/docs/new-note.docx</w:t>
      </w:r>
    </w:p>
    <w:p w14:paraId="7E215A67" w14:textId="77777777" w:rsidR="001F2D69" w:rsidRDefault="00564E5D">
      <w:pPr>
        <w:pStyle w:val="a5"/>
        <w:jc w:val="left"/>
      </w:pPr>
      <w:r>
        <w:lastRenderedPageBreak/>
        <w:t>python scripts/word_agent_toolkit.py export-pdf --input tmp/docs/new-note.docx --output output/doc/new-note.pdf</w:t>
      </w:r>
    </w:p>
    <w:p w14:paraId="60962AAF" w14:textId="77777777" w:rsidR="001F2D69" w:rsidRDefault="00564E5D">
      <w:pPr>
        <w:pStyle w:val="a5"/>
        <w:jc w:val="left"/>
      </w:pPr>
      <w:r>
        <w:t>python scripts/word_agent_toolkit.py append-code-appendix --input tmp/docs/new-note.docx --source SportRent.DbTool/Program.cs --title "Листинг кода основного модуля" --label А</w:t>
      </w:r>
    </w:p>
    <w:p w14:paraId="7BF072C8" w14:textId="77777777" w:rsidR="001F2D69" w:rsidRDefault="00564E5D">
      <w:pPr>
        <w:pStyle w:val="a5"/>
        <w:jc w:val="left"/>
      </w:pPr>
      <w:r>
        <w:t>python scripts/word_agent_toolkit.py summarize-doc --input tmp/docs/new-note.docx</w:t>
      </w:r>
    </w:p>
    <w:p w14:paraId="5270627C" w14:textId="77777777" w:rsidR="001F2D69" w:rsidRDefault="00564E5D">
      <w:pPr>
        <w:pStyle w:val="a5"/>
        <w:jc w:val="center"/>
        <w:outlineLvl w:val="0"/>
      </w:pPr>
      <w:bookmarkStart w:id="10" w:name="_Toc224580935"/>
      <w:r>
        <w:rPr>
          <w:b/>
        </w:rPr>
        <w:t>6. ЧЕК-ЛИСТ ПЕРЕД ФИНАЛЬНОЙ СДАЧЕЙ</w:t>
      </w:r>
      <w:bookmarkEnd w:id="10"/>
    </w:p>
    <w:p w14:paraId="3C7F0464" w14:textId="77777777" w:rsidR="001F2D69" w:rsidRDefault="00564E5D">
      <w:pPr>
        <w:pStyle w:val="a5"/>
      </w:pPr>
      <w:r>
        <w:t>- Документ создан именно из пользовательского шаблона .dotm.</w:t>
      </w:r>
    </w:p>
    <w:p w14:paraId="6FD845E5" w14:textId="77777777" w:rsidR="001F2D69" w:rsidRDefault="00564E5D">
      <w:pPr>
        <w:pStyle w:val="a5"/>
      </w:pPr>
      <w:r>
        <w:t>- Основной текст оформлен Times New Roman 14 pt, межстрочный интервал 1,5, абзац 1,25 см, выравнивание по ширине.</w:t>
      </w:r>
    </w:p>
    <w:p w14:paraId="56FE4CAA" w14:textId="77777777" w:rsidR="001F2D69" w:rsidRDefault="00564E5D">
      <w:pPr>
        <w:pStyle w:val="a5"/>
      </w:pPr>
      <w:r>
        <w:t>- Оглавление оформлено Times New Roman 14 pt, межстрочный интервал 1,5, а не стандартным стилем Word.</w:t>
      </w:r>
    </w:p>
    <w:p w14:paraId="74CFF3F1" w14:textId="77777777" w:rsidR="001F2D69" w:rsidRDefault="00564E5D">
      <w:pPr>
        <w:pStyle w:val="a5"/>
      </w:pPr>
      <w:r>
        <w:t>- Титульный лист и содержание есть, но номера страниц на них не печатаются.</w:t>
      </w:r>
    </w:p>
    <w:p w14:paraId="68CE4AC0" w14:textId="77777777" w:rsidR="001F2D69" w:rsidRDefault="00564E5D">
      <w:pPr>
        <w:pStyle w:val="a5"/>
      </w:pPr>
      <w:r>
        <w:t>- Нумерация видна с введения и расположена внизу справа шрифтом 10 pt.</w:t>
      </w:r>
    </w:p>
    <w:p w14:paraId="4D169EA9" w14:textId="77777777" w:rsidR="001F2D69" w:rsidRDefault="00564E5D">
      <w:pPr>
        <w:pStyle w:val="a5"/>
      </w:pPr>
      <w:r>
        <w:t>- Каждая глава начинается с новой страницы.</w:t>
      </w:r>
    </w:p>
    <w:p w14:paraId="77D19D59" w14:textId="77777777" w:rsidR="001F2D69" w:rsidRDefault="00564E5D">
      <w:pPr>
        <w:pStyle w:val="a5"/>
      </w:pPr>
      <w:r>
        <w:t>- Заголовки глав по центру, полужирные, прописными буквами.</w:t>
      </w:r>
    </w:p>
    <w:p w14:paraId="3F8E4503" w14:textId="77777777" w:rsidR="001F2D69" w:rsidRDefault="00564E5D">
      <w:pPr>
        <w:pStyle w:val="a5"/>
      </w:pPr>
      <w:r>
        <w:t>- Заголовки параграфов полужирные, строчные с первой прописной.</w:t>
      </w:r>
    </w:p>
    <w:p w14:paraId="4FFA4A4C" w14:textId="77777777" w:rsidR="001F2D69" w:rsidRDefault="00564E5D">
      <w:pPr>
        <w:pStyle w:val="a5"/>
      </w:pPr>
      <w:r>
        <w:t>- Все таблицы и рисунки имеют ссылки в тексте и сквозную нумерацию.</w:t>
      </w:r>
    </w:p>
    <w:p w14:paraId="50012704" w14:textId="77777777" w:rsidR="001F2D69" w:rsidRDefault="00564E5D">
      <w:pPr>
        <w:pStyle w:val="a5"/>
      </w:pPr>
      <w:r>
        <w:t>- Подписи таблиц и рисунков соответствуют методичке.</w:t>
      </w:r>
    </w:p>
    <w:p w14:paraId="5742A363" w14:textId="77777777" w:rsidR="001F2D69" w:rsidRDefault="00564E5D">
      <w:pPr>
        <w:pStyle w:val="a5"/>
      </w:pPr>
      <w:r>
        <w:t>- Приложения начинаются с новой страницы и имеют буквенное обозначение.</w:t>
      </w:r>
    </w:p>
    <w:p w14:paraId="3282EC20" w14:textId="77777777" w:rsidR="001F2D69" w:rsidRDefault="00564E5D">
      <w:pPr>
        <w:pStyle w:val="a5"/>
      </w:pPr>
      <w:r>
        <w:t>- Листинги кода вынесены в приложения и снабжены понятными заголовками.</w:t>
      </w:r>
    </w:p>
    <w:p w14:paraId="63A95553" w14:textId="77777777" w:rsidR="001F2D69" w:rsidRDefault="00564E5D">
      <w:pPr>
        <w:pStyle w:val="a5"/>
      </w:pPr>
      <w:r>
        <w:t>- В тексте нет вымышленных функций, технологий, API, модулей, тестов и результатов.</w:t>
      </w:r>
    </w:p>
    <w:p w14:paraId="723B38DA" w14:textId="77777777" w:rsidR="001F2D69" w:rsidRDefault="00564E5D">
      <w:pPr>
        <w:pStyle w:val="a5"/>
      </w:pPr>
      <w:r>
        <w:t>- Оглавление обновлено и совпадает с реальной пагинацией документа.</w:t>
      </w:r>
    </w:p>
    <w:p w14:paraId="6500EC05" w14:textId="77777777" w:rsidR="001F2D69" w:rsidRDefault="00564E5D">
      <w:pPr>
        <w:pStyle w:val="a5"/>
        <w:jc w:val="center"/>
        <w:outlineLvl w:val="0"/>
      </w:pPr>
      <w:bookmarkStart w:id="11" w:name="_Toc224580936"/>
      <w:r>
        <w:rPr>
          <w:b/>
        </w:rPr>
        <w:t>7. ЗАПРЕТЫ ДЛЯ ИИ</w:t>
      </w:r>
      <w:bookmarkEnd w:id="11"/>
    </w:p>
    <w:p w14:paraId="6F6B5A26" w14:textId="77777777" w:rsidR="001F2D69" w:rsidRDefault="00564E5D">
      <w:pPr>
        <w:pStyle w:val="a5"/>
      </w:pPr>
      <w:r>
        <w:lastRenderedPageBreak/>
        <w:t>- Не использовать стандартный Word-стиль оглавления с размером меньше 14 pt.</w:t>
      </w:r>
    </w:p>
    <w:p w14:paraId="046E57F3" w14:textId="77777777" w:rsidR="001F2D69" w:rsidRDefault="00564E5D">
      <w:pPr>
        <w:pStyle w:val="a5"/>
      </w:pPr>
      <w:r>
        <w:t>- Не оставлять оглавление с одинарным межстрочным интервалом.</w:t>
      </w:r>
    </w:p>
    <w:p w14:paraId="1830A75F" w14:textId="77777777" w:rsidR="001F2D69" w:rsidRDefault="00564E5D">
      <w:pPr>
        <w:pStyle w:val="a5"/>
      </w:pPr>
      <w:r>
        <w:t>- Не начинать видимую нумерацию с титульного листа или страницы содержания.</w:t>
      </w:r>
    </w:p>
    <w:p w14:paraId="1D91B3CB" w14:textId="77777777" w:rsidR="001F2D69" w:rsidRDefault="00564E5D">
      <w:pPr>
        <w:pStyle w:val="a5"/>
      </w:pPr>
      <w:r>
        <w:t>- Не выдумывать содержание работы, если оно не подтверждается исходными материалами.</w:t>
      </w:r>
    </w:p>
    <w:p w14:paraId="79AB22C6" w14:textId="77777777" w:rsidR="001F2D69" w:rsidRDefault="00564E5D">
      <w:pPr>
        <w:pStyle w:val="a5"/>
      </w:pPr>
      <w:r>
        <w:t>- Не подменять тему работы своей формулировкой без явного указания пользователя.</w:t>
      </w:r>
    </w:p>
    <w:p w14:paraId="3561F054" w14:textId="77777777" w:rsidR="001F2D69" w:rsidRDefault="00564E5D">
      <w:pPr>
        <w:pStyle w:val="a5"/>
      </w:pPr>
      <w:r>
        <w:t>- Не вставлять скриншоты, таблицы и рисунки без описания в тексте.</w:t>
      </w:r>
    </w:p>
    <w:p w14:paraId="094D9DA9" w14:textId="77777777" w:rsidR="001F2D69" w:rsidRDefault="00564E5D">
      <w:pPr>
        <w:pStyle w:val="a5"/>
      </w:pPr>
      <w:r>
        <w:t>- Не размещать большие листинги кода в основной части работы, если их можно вынести в приложения.</w:t>
      </w:r>
    </w:p>
    <w:p w14:paraId="01A61964" w14:textId="77777777" w:rsidR="001F2D69" w:rsidRDefault="00564E5D">
      <w:pPr>
        <w:pStyle w:val="a5"/>
      </w:pPr>
      <w:r>
        <w:t>- Не ломать стили пользовательского шаблона без необходимости.</w:t>
      </w:r>
    </w:p>
    <w:sectPr w:rsidR="001F2D69" w:rsidSect="00B633D7">
      <w:footerReference w:type="default" r:id="rId7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8A2A" w14:textId="77777777" w:rsidR="00564E5D" w:rsidRDefault="00564E5D" w:rsidP="00C951D0">
      <w:pPr>
        <w:spacing w:after="0" w:line="240" w:lineRule="auto"/>
      </w:pPr>
      <w:r>
        <w:separator/>
      </w:r>
    </w:p>
  </w:endnote>
  <w:endnote w:type="continuationSeparator" w:id="0">
    <w:p w14:paraId="1F941204" w14:textId="77777777" w:rsidR="00564E5D" w:rsidRDefault="00564E5D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EndPr/>
    <w:sdtContent>
      <w:p w14:paraId="4F0FFB77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332EE9AF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E959" w14:textId="77777777" w:rsidR="00564E5D" w:rsidRDefault="00564E5D" w:rsidP="00C951D0">
      <w:pPr>
        <w:spacing w:after="0" w:line="240" w:lineRule="auto"/>
      </w:pPr>
      <w:r>
        <w:separator/>
      </w:r>
    </w:p>
  </w:footnote>
  <w:footnote w:type="continuationSeparator" w:id="0">
    <w:p w14:paraId="22F40381" w14:textId="77777777" w:rsidR="00564E5D" w:rsidRDefault="00564E5D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FF"/>
    <w:rsid w:val="000437AE"/>
    <w:rsid w:val="000A2571"/>
    <w:rsid w:val="000A2F7A"/>
    <w:rsid w:val="001742C0"/>
    <w:rsid w:val="00182CA7"/>
    <w:rsid w:val="001A3AF5"/>
    <w:rsid w:val="001F2D69"/>
    <w:rsid w:val="00242F50"/>
    <w:rsid w:val="002A3A91"/>
    <w:rsid w:val="002A4F12"/>
    <w:rsid w:val="003008E3"/>
    <w:rsid w:val="00306322"/>
    <w:rsid w:val="00315AD7"/>
    <w:rsid w:val="00346D2A"/>
    <w:rsid w:val="00353A2C"/>
    <w:rsid w:val="00355D2F"/>
    <w:rsid w:val="0043007D"/>
    <w:rsid w:val="0045088D"/>
    <w:rsid w:val="00465D89"/>
    <w:rsid w:val="004860A7"/>
    <w:rsid w:val="004B1829"/>
    <w:rsid w:val="004B42A9"/>
    <w:rsid w:val="004F3F9E"/>
    <w:rsid w:val="00535609"/>
    <w:rsid w:val="00553010"/>
    <w:rsid w:val="00564E5D"/>
    <w:rsid w:val="005A58F7"/>
    <w:rsid w:val="005C2F13"/>
    <w:rsid w:val="005F1FE3"/>
    <w:rsid w:val="0061449F"/>
    <w:rsid w:val="0061656F"/>
    <w:rsid w:val="006A1A2A"/>
    <w:rsid w:val="006A1FA4"/>
    <w:rsid w:val="006B4AFF"/>
    <w:rsid w:val="006D29D7"/>
    <w:rsid w:val="007A26A7"/>
    <w:rsid w:val="007D1F7E"/>
    <w:rsid w:val="007D29E7"/>
    <w:rsid w:val="008C04C7"/>
    <w:rsid w:val="008D6411"/>
    <w:rsid w:val="00962E06"/>
    <w:rsid w:val="00973113"/>
    <w:rsid w:val="00975B50"/>
    <w:rsid w:val="00991A4F"/>
    <w:rsid w:val="009A1B3B"/>
    <w:rsid w:val="009E7A30"/>
    <w:rsid w:val="00A14B43"/>
    <w:rsid w:val="00A25ED1"/>
    <w:rsid w:val="00A2626B"/>
    <w:rsid w:val="00A52166"/>
    <w:rsid w:val="00A6405D"/>
    <w:rsid w:val="00A73FDA"/>
    <w:rsid w:val="00A74EE4"/>
    <w:rsid w:val="00A95AFF"/>
    <w:rsid w:val="00A97528"/>
    <w:rsid w:val="00AB203F"/>
    <w:rsid w:val="00AD0694"/>
    <w:rsid w:val="00B60321"/>
    <w:rsid w:val="00B633D7"/>
    <w:rsid w:val="00B94F2A"/>
    <w:rsid w:val="00C345AD"/>
    <w:rsid w:val="00C52AC4"/>
    <w:rsid w:val="00C951D0"/>
    <w:rsid w:val="00CD78FD"/>
    <w:rsid w:val="00CE6C06"/>
    <w:rsid w:val="00D2123B"/>
    <w:rsid w:val="00D338A6"/>
    <w:rsid w:val="00D349EE"/>
    <w:rsid w:val="00D5778C"/>
    <w:rsid w:val="00D61B7A"/>
    <w:rsid w:val="00D81602"/>
    <w:rsid w:val="00DE02B8"/>
    <w:rsid w:val="00DE06CD"/>
    <w:rsid w:val="00E40463"/>
    <w:rsid w:val="00E724C5"/>
    <w:rsid w:val="00EA19DD"/>
    <w:rsid w:val="00EA437F"/>
    <w:rsid w:val="00EB4B37"/>
    <w:rsid w:val="00EB6915"/>
    <w:rsid w:val="00F21708"/>
    <w:rsid w:val="00F409E8"/>
    <w:rsid w:val="00F60840"/>
    <w:rsid w:val="00F77BA2"/>
    <w:rsid w:val="00F86AB5"/>
    <w:rsid w:val="00FA5416"/>
    <w:rsid w:val="00FD1A71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33FAA"/>
  <w15:chartTrackingRefBased/>
  <w15:docId w15:val="{0028D6EF-00BE-4265-BB6A-312A7D20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spacing w:before="0" w:line="360" w:lineRule="auto"/>
      <w:jc w:val="center"/>
      <w:outlineLvl w:val="9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11">
    <w:name w:val="ГОСТ Заголовок 1"/>
    <w:basedOn w:val="1"/>
    <w:next w:val="a5"/>
    <w:link w:val="12"/>
    <w:qFormat/>
    <w:rsid w:val="00E40463"/>
    <w:pPr>
      <w:spacing w:before="0"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8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1">
    <w:name w:val="ГОСТ Заголовок 2"/>
    <w:basedOn w:val="2"/>
    <w:next w:val="a5"/>
    <w:link w:val="22"/>
    <w:qFormat/>
    <w:rsid w:val="00E40463"/>
    <w:pPr>
      <w:spacing w:before="0" w:after="0" w:line="240" w:lineRule="auto"/>
      <w:ind w:right="0"/>
    </w:pPr>
    <w:rPr>
      <w:rFonts w:eastAsia="Times New Roman" w:cs="Times New Roman"/>
      <w:sz w:val="28"/>
    </w:rPr>
  </w:style>
  <w:style w:type="character" w:customStyle="1" w:styleId="12">
    <w:name w:val="ГОСТ Заголовок 1 Знак"/>
    <w:basedOn w:val="10"/>
    <w:link w:val="11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1">
    <w:name w:val="ГОСТ Заголовок 3"/>
    <w:basedOn w:val="3"/>
    <w:next w:val="a5"/>
    <w:link w:val="32"/>
    <w:qFormat/>
    <w:rsid w:val="00E40463"/>
    <w:pPr>
      <w:spacing w:before="0" w:line="240" w:lineRule="auto"/>
      <w:jc w:val="left"/>
    </w:pPr>
    <w:rPr>
      <w:rFonts w:eastAsia="Times New Roman" w:cs="Times New Roman"/>
    </w:rPr>
  </w:style>
  <w:style w:type="character" w:customStyle="1" w:styleId="22">
    <w:name w:val="ГОСТ Заголовок 2 Знак"/>
    <w:basedOn w:val="20"/>
    <w:link w:val="21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0"/>
    <w:link w:val="31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after="0" w:line="240" w:lineRule="auto"/>
      <w:jc w:val="center"/>
    </w:pPr>
    <w:rPr>
      <w:rFonts w:ascii="Times New Roman" w:eastAsia="Times New Roman" w:hAnsi="Times New Roman" w:cs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52A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0</TotalTime>
  <Pages>7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Чайковский</dc:creator>
  <cp:keywords/>
  <dc:description/>
  <cp:lastModifiedBy>Александр Чайковский</cp:lastModifiedBy>
  <cp:revision>2</cp:revision>
  <dcterms:created xsi:type="dcterms:W3CDTF">2026-03-16T16:14:00Z</dcterms:created>
  <dcterms:modified xsi:type="dcterms:W3CDTF">2026-03-16T16:14:00Z</dcterms:modified>
</cp:coreProperties>
</file>